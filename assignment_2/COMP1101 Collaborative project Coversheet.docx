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4468" w14:textId="77777777" w:rsidR="00B5332D" w:rsidRDefault="00B5332D" w:rsidP="0001390F">
      <w:pPr>
        <w:spacing w:after="120"/>
        <w:jc w:val="center"/>
        <w:rPr>
          <w:rFonts w:cs="Arial"/>
          <w:b/>
          <w:sz w:val="28"/>
          <w:szCs w:val="22"/>
        </w:rPr>
      </w:pPr>
      <w:r>
        <w:rPr>
          <w:rFonts w:cs="Arial"/>
          <w:b/>
          <w:sz w:val="28"/>
          <w:szCs w:val="22"/>
        </w:rPr>
        <w:t>Summative Assignment</w:t>
      </w:r>
    </w:p>
    <w:p w14:paraId="436716CF" w14:textId="77777777" w:rsidR="00B5332D" w:rsidRDefault="00B5332D" w:rsidP="00B46FE5">
      <w:pPr>
        <w:ind w:left="-540"/>
        <w:rPr>
          <w:rFonts w:cs="Arial"/>
          <w:b/>
          <w:sz w:val="20"/>
          <w:szCs w:val="22"/>
        </w:rPr>
      </w:pPr>
    </w:p>
    <w:p w14:paraId="64E2D28C" w14:textId="77777777" w:rsidR="00B5332D" w:rsidRPr="00D0042B" w:rsidRDefault="00B5332D" w:rsidP="00B46FE5">
      <w:pPr>
        <w:ind w:left="-540"/>
        <w:rPr>
          <w:rFonts w:cs="Arial"/>
          <w:b/>
          <w:sz w:val="20"/>
          <w:szCs w:val="22"/>
        </w:rPr>
      </w:pPr>
    </w:p>
    <w:tbl>
      <w:tblPr>
        <w:tblStyle w:val="TableGrid"/>
        <w:tblW w:w="9246" w:type="dxa"/>
        <w:tblInd w:w="-318" w:type="dxa"/>
        <w:tblLook w:val="01E0" w:firstRow="1" w:lastRow="1" w:firstColumn="1" w:lastColumn="1" w:noHBand="0" w:noVBand="0"/>
      </w:tblPr>
      <w:tblGrid>
        <w:gridCol w:w="2836"/>
        <w:gridCol w:w="6410"/>
      </w:tblGrid>
      <w:tr w:rsidR="00B5332D" w:rsidRPr="00D0042B" w14:paraId="64CD807B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6CB42C68" w14:textId="77777777" w:rsidR="00B5332D" w:rsidRPr="00C0744D" w:rsidRDefault="00B5332D" w:rsidP="00245767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Module code and title</w:t>
            </w:r>
          </w:p>
        </w:tc>
        <w:tc>
          <w:tcPr>
            <w:tcW w:w="6410" w:type="dxa"/>
            <w:vAlign w:val="center"/>
          </w:tcPr>
          <w:p w14:paraId="57189308" w14:textId="77777777" w:rsidR="00B5332D" w:rsidRPr="00C0744D" w:rsidRDefault="00B5332D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COMP1101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152AF5">
              <w:rPr>
                <w:rFonts w:cs="Arial"/>
                <w:noProof/>
                <w:sz w:val="18"/>
                <w:szCs w:val="18"/>
              </w:rPr>
              <w:t>Programming (Black)</w:t>
            </w:r>
            <w:r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B5332D" w:rsidRPr="004E6614" w14:paraId="5BB7F8CD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3AC6E213" w14:textId="77777777" w:rsidR="00B5332D" w:rsidRPr="00C0744D" w:rsidRDefault="00B5332D" w:rsidP="00245767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 w:rsidRPr="00C0744D">
              <w:rPr>
                <w:rFonts w:cs="Arial"/>
                <w:b/>
                <w:sz w:val="18"/>
                <w:szCs w:val="18"/>
              </w:rPr>
              <w:t xml:space="preserve">Academic </w:t>
            </w:r>
            <w:r>
              <w:rPr>
                <w:rFonts w:cs="Arial"/>
                <w:b/>
                <w:sz w:val="18"/>
                <w:szCs w:val="18"/>
              </w:rPr>
              <w:t>y</w:t>
            </w:r>
            <w:r w:rsidRPr="00C0744D">
              <w:rPr>
                <w:rFonts w:cs="Arial"/>
                <w:b/>
                <w:sz w:val="18"/>
                <w:szCs w:val="18"/>
              </w:rPr>
              <w:t>ear</w:t>
            </w:r>
          </w:p>
        </w:tc>
        <w:tc>
          <w:tcPr>
            <w:tcW w:w="6410" w:type="dxa"/>
            <w:vAlign w:val="center"/>
          </w:tcPr>
          <w:p w14:paraId="7ADBC240" w14:textId="77777777" w:rsidR="00B5332D" w:rsidRPr="004E6614" w:rsidRDefault="00B5332D" w:rsidP="00FA5FC5">
            <w:pPr>
              <w:spacing w:before="60" w:after="60"/>
              <w:rPr>
                <w:rFonts w:cs="Arial"/>
                <w:color w:val="000000" w:themeColor="text1"/>
                <w:sz w:val="18"/>
                <w:szCs w:val="18"/>
                <w:highlight w:val="yellow"/>
              </w:rPr>
            </w:pPr>
            <w:r w:rsidRPr="0022409E">
              <w:rPr>
                <w:rFonts w:cs="Arial"/>
                <w:color w:val="000000" w:themeColor="text1"/>
                <w:sz w:val="18"/>
                <w:szCs w:val="18"/>
              </w:rPr>
              <w:t>202</w:t>
            </w:r>
            <w:r>
              <w:rPr>
                <w:rFonts w:cs="Arial"/>
                <w:color w:val="000000" w:themeColor="text1"/>
                <w:sz w:val="18"/>
                <w:szCs w:val="18"/>
              </w:rPr>
              <w:t>5</w:t>
            </w:r>
            <w:r w:rsidRPr="0022409E">
              <w:rPr>
                <w:rFonts w:cs="Arial"/>
                <w:color w:val="000000" w:themeColor="text1"/>
                <w:sz w:val="18"/>
                <w:szCs w:val="18"/>
              </w:rPr>
              <w:t>-2</w:t>
            </w:r>
            <w:r>
              <w:rPr>
                <w:rFonts w:cs="Arial"/>
                <w:color w:val="000000" w:themeColor="text1"/>
                <w:sz w:val="18"/>
                <w:szCs w:val="18"/>
              </w:rPr>
              <w:t>6</w:t>
            </w:r>
          </w:p>
        </w:tc>
      </w:tr>
      <w:tr w:rsidR="00B5332D" w:rsidRPr="00D0042B" w14:paraId="03F12029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3BD0AB5C" w14:textId="77777777" w:rsidR="00B5332D" w:rsidRDefault="00B5332D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Coursework title</w:t>
            </w:r>
          </w:p>
        </w:tc>
        <w:tc>
          <w:tcPr>
            <w:tcW w:w="6410" w:type="dxa"/>
            <w:vAlign w:val="center"/>
          </w:tcPr>
          <w:p w14:paraId="4F4ACEEC" w14:textId="77777777" w:rsidR="00B5332D" w:rsidRPr="00C0744D" w:rsidRDefault="00B5332D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Collaborative project</w:t>
            </w:r>
          </w:p>
        </w:tc>
      </w:tr>
      <w:tr w:rsidR="00B5332D" w:rsidRPr="00D0042B" w14:paraId="029409C3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546B7200" w14:textId="77777777" w:rsidR="00B5332D" w:rsidRDefault="00B5332D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Coursework credits</w:t>
            </w:r>
          </w:p>
        </w:tc>
        <w:tc>
          <w:tcPr>
            <w:tcW w:w="6410" w:type="dxa"/>
            <w:vAlign w:val="center"/>
          </w:tcPr>
          <w:p w14:paraId="3901512D" w14:textId="77777777" w:rsidR="00B5332D" w:rsidRPr="00C0744D" w:rsidRDefault="00B5332D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10</w:t>
            </w:r>
            <w:r>
              <w:rPr>
                <w:rFonts w:cs="Arial"/>
                <w:sz w:val="18"/>
                <w:szCs w:val="18"/>
              </w:rPr>
              <w:t xml:space="preserve"> credits</w:t>
            </w:r>
          </w:p>
        </w:tc>
      </w:tr>
      <w:tr w:rsidR="00B5332D" w:rsidRPr="00D0042B" w14:paraId="56DE08E7" w14:textId="77777777" w:rsidTr="0090411C">
        <w:trPr>
          <w:trHeight w:val="579"/>
        </w:trPr>
        <w:tc>
          <w:tcPr>
            <w:tcW w:w="2836" w:type="dxa"/>
            <w:shd w:val="clear" w:color="auto" w:fill="F8F7F2"/>
            <w:vAlign w:val="center"/>
          </w:tcPr>
          <w:p w14:paraId="04472C39" w14:textId="77777777" w:rsidR="00B5332D" w:rsidRDefault="00B5332D" w:rsidP="00C27F08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% of module’s final mark</w:t>
            </w:r>
          </w:p>
        </w:tc>
        <w:tc>
          <w:tcPr>
            <w:tcW w:w="6410" w:type="dxa"/>
            <w:vAlign w:val="center"/>
          </w:tcPr>
          <w:p w14:paraId="39784AE5" w14:textId="77777777" w:rsidR="00B5332D" w:rsidRPr="00C0744D" w:rsidRDefault="00B5332D" w:rsidP="00C27F08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50%</w:t>
            </w:r>
          </w:p>
        </w:tc>
      </w:tr>
      <w:tr w:rsidR="00B5332D" w:rsidRPr="00D0042B" w14:paraId="6E0288BC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1F0876B0" w14:textId="77777777" w:rsidR="00B5332D" w:rsidRDefault="00B5332D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Lecturer</w:t>
            </w:r>
          </w:p>
        </w:tc>
        <w:tc>
          <w:tcPr>
            <w:tcW w:w="6410" w:type="dxa"/>
            <w:vAlign w:val="center"/>
          </w:tcPr>
          <w:p w14:paraId="22BDFF94" w14:textId="77777777" w:rsidR="00B5332D" w:rsidRPr="00C0744D" w:rsidRDefault="00B5332D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Steven Bradley</w:t>
            </w:r>
          </w:p>
        </w:tc>
      </w:tr>
      <w:tr w:rsidR="00B5332D" w:rsidRPr="00D0042B" w14:paraId="20870D0E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7244886F" w14:textId="77777777" w:rsidR="00B5332D" w:rsidRDefault="00B5332D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Submission date*</w:t>
            </w:r>
          </w:p>
        </w:tc>
        <w:tc>
          <w:tcPr>
            <w:tcW w:w="6410" w:type="dxa"/>
            <w:vAlign w:val="center"/>
          </w:tcPr>
          <w:p w14:paraId="4A32F8FE" w14:textId="77777777" w:rsidR="00B5332D" w:rsidRPr="00C0744D" w:rsidRDefault="00B5332D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t>Thursday, 30 April, 2026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152AF5">
              <w:rPr>
                <w:rFonts w:cs="Arial"/>
                <w:noProof/>
                <w:sz w:val="18"/>
                <w:szCs w:val="18"/>
              </w:rPr>
              <w:t>14:00</w:t>
            </w:r>
          </w:p>
        </w:tc>
      </w:tr>
      <w:tr w:rsidR="00B5332D" w:rsidRPr="00D0042B" w14:paraId="6DE3ABD8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780C9153" w14:textId="77777777" w:rsidR="00B5332D" w:rsidRDefault="00B5332D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Estimated hours of work</w:t>
            </w:r>
          </w:p>
        </w:tc>
        <w:tc>
          <w:tcPr>
            <w:tcW w:w="6410" w:type="dxa"/>
            <w:vAlign w:val="center"/>
          </w:tcPr>
          <w:p w14:paraId="153002AF" w14:textId="77777777" w:rsidR="00B5332D" w:rsidRDefault="00B5332D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20</w:t>
            </w:r>
          </w:p>
        </w:tc>
      </w:tr>
      <w:tr w:rsidR="00B5332D" w:rsidRPr="00D0042B" w14:paraId="74ECB3D4" w14:textId="77777777" w:rsidTr="0090411C">
        <w:trPr>
          <w:trHeight w:val="567"/>
        </w:trPr>
        <w:tc>
          <w:tcPr>
            <w:tcW w:w="2836" w:type="dxa"/>
            <w:shd w:val="clear" w:color="auto" w:fill="F8F7F2"/>
            <w:vAlign w:val="center"/>
          </w:tcPr>
          <w:p w14:paraId="5244671E" w14:textId="77777777" w:rsidR="00B5332D" w:rsidRDefault="00B5332D" w:rsidP="00002EC0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Submission method</w:t>
            </w:r>
          </w:p>
        </w:tc>
        <w:tc>
          <w:tcPr>
            <w:tcW w:w="6410" w:type="dxa"/>
            <w:vAlign w:val="center"/>
          </w:tcPr>
          <w:p w14:paraId="2534C816" w14:textId="77777777" w:rsidR="00B5332D" w:rsidRPr="00C0744D" w:rsidRDefault="00B5332D" w:rsidP="00002E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52AF5">
              <w:rPr>
                <w:rFonts w:cs="Arial"/>
                <w:noProof/>
                <w:sz w:val="18"/>
                <w:szCs w:val="18"/>
              </w:rPr>
              <w:t>Ultra</w:t>
            </w:r>
          </w:p>
        </w:tc>
      </w:tr>
    </w:tbl>
    <w:p w14:paraId="37BBC2ED" w14:textId="77777777" w:rsidR="00B5332D" w:rsidRDefault="00B5332D" w:rsidP="007F225E">
      <w:pPr>
        <w:rPr>
          <w:rFonts w:cs="Arial"/>
          <w:b/>
          <w:sz w:val="16"/>
          <w:szCs w:val="20"/>
        </w:rPr>
      </w:pPr>
    </w:p>
    <w:tbl>
      <w:tblPr>
        <w:tblStyle w:val="TableGrid"/>
        <w:tblW w:w="9244" w:type="dxa"/>
        <w:tblInd w:w="-318" w:type="dxa"/>
        <w:tblLook w:val="01E0" w:firstRow="1" w:lastRow="1" w:firstColumn="1" w:lastColumn="1" w:noHBand="0" w:noVBand="0"/>
      </w:tblPr>
      <w:tblGrid>
        <w:gridCol w:w="2836"/>
        <w:gridCol w:w="6408"/>
      </w:tblGrid>
      <w:tr w:rsidR="00B5332D" w:rsidRPr="00D0042B" w14:paraId="6BDB8970" w14:textId="77777777" w:rsidTr="0090411C">
        <w:trPr>
          <w:trHeight w:val="1027"/>
        </w:trPr>
        <w:tc>
          <w:tcPr>
            <w:tcW w:w="2836" w:type="dxa"/>
            <w:shd w:val="clear" w:color="auto" w:fill="F8F7F2"/>
            <w:vAlign w:val="center"/>
          </w:tcPr>
          <w:p w14:paraId="3931E221" w14:textId="77777777" w:rsidR="00B5332D" w:rsidRDefault="00B5332D" w:rsidP="004E52B2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Additional coursework files</w:t>
            </w:r>
          </w:p>
        </w:tc>
        <w:tc>
          <w:tcPr>
            <w:tcW w:w="6408" w:type="dxa"/>
            <w:tcBorders>
              <w:bottom w:val="single" w:sz="4" w:space="0" w:color="000000"/>
            </w:tcBorders>
            <w:vAlign w:val="center"/>
          </w:tcPr>
          <w:p w14:paraId="49BCD245" w14:textId="62696A9F" w:rsidR="00B5332D" w:rsidRPr="00F67326" w:rsidRDefault="006327C7" w:rsidP="004E52B2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None</w:t>
            </w:r>
          </w:p>
        </w:tc>
      </w:tr>
      <w:tr w:rsidR="00B5332D" w:rsidRPr="00D0042B" w14:paraId="13DA33B1" w14:textId="77777777" w:rsidTr="0090411C">
        <w:trPr>
          <w:trHeight w:val="1021"/>
        </w:trPr>
        <w:tc>
          <w:tcPr>
            <w:tcW w:w="2836" w:type="dxa"/>
            <w:shd w:val="clear" w:color="auto" w:fill="F8F7F2"/>
            <w:vAlign w:val="center"/>
          </w:tcPr>
          <w:p w14:paraId="60348EDD" w14:textId="77777777" w:rsidR="00B5332D" w:rsidRDefault="00B5332D" w:rsidP="004E52B2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Required submission items</w:t>
            </w:r>
          </w:p>
          <w:p w14:paraId="5B5993D1" w14:textId="77777777" w:rsidR="00B5332D" w:rsidRPr="00C0744D" w:rsidRDefault="00B5332D" w:rsidP="004E52B2">
            <w:pPr>
              <w:spacing w:before="60" w:after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and formats</w:t>
            </w:r>
          </w:p>
        </w:tc>
        <w:tc>
          <w:tcPr>
            <w:tcW w:w="6408" w:type="dxa"/>
            <w:tcBorders>
              <w:right w:val="single" w:sz="4" w:space="0" w:color="auto"/>
            </w:tcBorders>
            <w:vAlign w:val="center"/>
          </w:tcPr>
          <w:p w14:paraId="1688A979" w14:textId="283A1931" w:rsidR="00B5332D" w:rsidRPr="00F67326" w:rsidRDefault="005B24E1" w:rsidP="004E52B2">
            <w:pPr>
              <w:spacing w:before="60" w:after="60"/>
              <w:rPr>
                <w:rFonts w:cs="Arial"/>
                <w:i/>
                <w:iCs/>
                <w:sz w:val="18"/>
                <w:szCs w:val="16"/>
              </w:rPr>
            </w:pPr>
            <w:r>
              <w:rPr>
                <w:rFonts w:cs="Arial"/>
                <w:i/>
                <w:iCs/>
                <w:sz w:val="18"/>
                <w:szCs w:val="16"/>
              </w:rPr>
              <w:t xml:space="preserve">Submit a zip file of a repository containing </w:t>
            </w:r>
            <w:r w:rsidR="00B726AE">
              <w:rPr>
                <w:rFonts w:cs="Arial"/>
                <w:i/>
                <w:iCs/>
                <w:sz w:val="18"/>
                <w:szCs w:val="16"/>
              </w:rPr>
              <w:t xml:space="preserve">markdown documents for </w:t>
            </w:r>
            <w:proofErr w:type="spellStart"/>
            <w:r w:rsidR="00B726AE">
              <w:rPr>
                <w:rFonts w:cs="Arial"/>
                <w:i/>
                <w:iCs/>
                <w:sz w:val="18"/>
                <w:szCs w:val="16"/>
              </w:rPr>
              <w:t>i</w:t>
            </w:r>
            <w:proofErr w:type="spellEnd"/>
            <w:r w:rsidR="00B726AE">
              <w:rPr>
                <w:rFonts w:cs="Arial"/>
                <w:i/>
                <w:iCs/>
                <w:sz w:val="18"/>
                <w:szCs w:val="16"/>
              </w:rPr>
              <w:t xml:space="preserve">) a reflective </w:t>
            </w:r>
            <w:r w:rsidR="00170CCC">
              <w:rPr>
                <w:rFonts w:cs="Arial"/>
                <w:i/>
                <w:iCs/>
                <w:sz w:val="18"/>
                <w:szCs w:val="16"/>
              </w:rPr>
              <w:t xml:space="preserve">learning log (max 1500 words) and ii) a guide for learners (max 1500 words). The repository should also be privately hosted on </w:t>
            </w:r>
            <w:proofErr w:type="spellStart"/>
            <w:r w:rsidR="00170CCC">
              <w:rPr>
                <w:rFonts w:cs="Arial"/>
                <w:i/>
                <w:iCs/>
                <w:sz w:val="18"/>
                <w:szCs w:val="16"/>
              </w:rPr>
              <w:t>github</w:t>
            </w:r>
            <w:proofErr w:type="spellEnd"/>
            <w:r w:rsidR="00170CCC">
              <w:rPr>
                <w:rFonts w:cs="Arial"/>
                <w:i/>
                <w:iCs/>
                <w:sz w:val="18"/>
                <w:szCs w:val="16"/>
              </w:rPr>
              <w:t xml:space="preserve">, with access provided to user </w:t>
            </w:r>
            <w:proofErr w:type="spellStart"/>
            <w:r w:rsidR="00170CCC">
              <w:rPr>
                <w:rFonts w:cs="Arial"/>
                <w:i/>
                <w:iCs/>
                <w:sz w:val="18"/>
                <w:szCs w:val="16"/>
              </w:rPr>
              <w:t>stevenaeola</w:t>
            </w:r>
            <w:proofErr w:type="spellEnd"/>
            <w:r w:rsidR="00170CCC">
              <w:rPr>
                <w:rFonts w:cs="Arial"/>
                <w:i/>
                <w:iCs/>
                <w:sz w:val="18"/>
                <w:szCs w:val="16"/>
              </w:rPr>
              <w:t xml:space="preserve">, and a </w:t>
            </w:r>
            <w:r w:rsidR="00134AC6">
              <w:rPr>
                <w:rFonts w:cs="Arial"/>
                <w:i/>
                <w:iCs/>
                <w:sz w:val="18"/>
                <w:szCs w:val="16"/>
              </w:rPr>
              <w:t>README file with a link to the repository included in the repository.</w:t>
            </w:r>
          </w:p>
        </w:tc>
      </w:tr>
    </w:tbl>
    <w:p w14:paraId="34FDD1A3" w14:textId="77777777" w:rsidR="00B5332D" w:rsidRDefault="00B5332D" w:rsidP="007F225E">
      <w:pPr>
        <w:ind w:left="-540"/>
        <w:rPr>
          <w:rFonts w:cs="Arial"/>
          <w:b/>
          <w:sz w:val="20"/>
          <w:szCs w:val="22"/>
        </w:rPr>
      </w:pPr>
    </w:p>
    <w:p w14:paraId="086026DF" w14:textId="77777777" w:rsidR="00B5332D" w:rsidRDefault="00B5332D" w:rsidP="007F225E">
      <w:pPr>
        <w:ind w:left="-426"/>
        <w:rPr>
          <w:rFonts w:cs="Arial"/>
          <w:bCs/>
          <w:sz w:val="20"/>
          <w:szCs w:val="20"/>
        </w:rPr>
      </w:pPr>
      <w:r w:rsidRPr="00071687">
        <w:rPr>
          <w:rFonts w:cs="Arial"/>
          <w:bCs/>
          <w:sz w:val="20"/>
          <w:szCs w:val="20"/>
        </w:rPr>
        <w:t xml:space="preserve">* This is the deadline for all submissions except where an approved extension is in place. </w:t>
      </w:r>
      <w:r>
        <w:rPr>
          <w:rFonts w:cs="Arial"/>
          <w:bCs/>
          <w:sz w:val="20"/>
          <w:szCs w:val="20"/>
        </w:rPr>
        <w:t xml:space="preserve">For assessments carried out in weekly </w:t>
      </w:r>
      <w:proofErr w:type="spellStart"/>
      <w:r>
        <w:rPr>
          <w:rFonts w:cs="Arial"/>
          <w:bCs/>
          <w:sz w:val="20"/>
          <w:szCs w:val="20"/>
        </w:rPr>
        <w:t>practicals</w:t>
      </w:r>
      <w:proofErr w:type="spellEnd"/>
      <w:r>
        <w:rPr>
          <w:rFonts w:cs="Arial"/>
          <w:bCs/>
          <w:sz w:val="20"/>
          <w:szCs w:val="20"/>
        </w:rPr>
        <w:t xml:space="preserve"> or other scheduled sessions, the date shown will be the Monday of the week in which the assessments take place.</w:t>
      </w:r>
    </w:p>
    <w:p w14:paraId="6BBFE584" w14:textId="77777777" w:rsidR="00B5332D" w:rsidRDefault="00B5332D" w:rsidP="007F225E">
      <w:pPr>
        <w:ind w:left="-426"/>
        <w:rPr>
          <w:rFonts w:cs="Arial"/>
          <w:bCs/>
          <w:sz w:val="20"/>
          <w:szCs w:val="20"/>
        </w:rPr>
      </w:pPr>
    </w:p>
    <w:p w14:paraId="3BD4F51C" w14:textId="77777777" w:rsidR="00B5332D" w:rsidRDefault="00B5332D" w:rsidP="007F225E">
      <w:pPr>
        <w:ind w:left="-426"/>
        <w:rPr>
          <w:rFonts w:cs="Arial"/>
          <w:bCs/>
          <w:sz w:val="20"/>
          <w:szCs w:val="20"/>
        </w:rPr>
      </w:pPr>
      <w:r w:rsidRPr="00071687">
        <w:rPr>
          <w:rFonts w:cs="Arial"/>
          <w:bCs/>
          <w:sz w:val="20"/>
          <w:szCs w:val="20"/>
        </w:rPr>
        <w:t xml:space="preserve">Late submissions received within 5 working days of the deadline will be capped at 40%. </w:t>
      </w:r>
    </w:p>
    <w:p w14:paraId="73CC0C42" w14:textId="77777777" w:rsidR="00B5332D" w:rsidRDefault="00B5332D" w:rsidP="007F225E">
      <w:pPr>
        <w:ind w:left="-426"/>
        <w:rPr>
          <w:rFonts w:cs="Arial"/>
          <w:bCs/>
          <w:sz w:val="20"/>
          <w:szCs w:val="20"/>
        </w:rPr>
      </w:pPr>
      <w:r w:rsidRPr="00071687">
        <w:rPr>
          <w:rFonts w:cs="Arial"/>
          <w:bCs/>
          <w:sz w:val="20"/>
          <w:szCs w:val="20"/>
        </w:rPr>
        <w:t xml:space="preserve">Late submissions received later than 5 days after the deadline will receive a mark of 0. </w:t>
      </w:r>
    </w:p>
    <w:p w14:paraId="75FF3F0D" w14:textId="77777777" w:rsidR="00B5332D" w:rsidRPr="00071687" w:rsidRDefault="00B5332D" w:rsidP="007F225E">
      <w:pPr>
        <w:ind w:left="-426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It is your responsibility to check that your submission has uploaded successfully and obtain a submission receipt.</w:t>
      </w:r>
    </w:p>
    <w:p w14:paraId="5C22D852" w14:textId="77777777" w:rsidR="00B5332D" w:rsidRDefault="00B5332D" w:rsidP="007F225E">
      <w:pPr>
        <w:ind w:left="-426"/>
        <w:rPr>
          <w:rFonts w:cs="Arial"/>
          <w:b/>
          <w:sz w:val="16"/>
          <w:szCs w:val="20"/>
        </w:rPr>
      </w:pPr>
    </w:p>
    <w:p w14:paraId="3FD1B2B5" w14:textId="77777777" w:rsidR="00B5332D" w:rsidRPr="00071687" w:rsidRDefault="00B5332D" w:rsidP="007F225E">
      <w:pPr>
        <w:ind w:left="-426"/>
        <w:rPr>
          <w:rFonts w:cs="Arial"/>
          <w:b/>
          <w:sz w:val="16"/>
          <w:szCs w:val="20"/>
        </w:rPr>
      </w:pPr>
      <w:r w:rsidRPr="00071687">
        <w:rPr>
          <w:rFonts w:cs="Arial"/>
          <w:color w:val="000000"/>
          <w:sz w:val="20"/>
          <w:szCs w:val="21"/>
        </w:rPr>
        <w:t>Your work must be done by yourself</w:t>
      </w:r>
      <w:r>
        <w:rPr>
          <w:rFonts w:cs="Arial"/>
          <w:color w:val="000000"/>
          <w:sz w:val="20"/>
          <w:szCs w:val="21"/>
        </w:rPr>
        <w:t xml:space="preserve"> (or your group, if there is an assigned groupwork component)</w:t>
      </w:r>
      <w:r w:rsidRPr="00071687">
        <w:rPr>
          <w:rFonts w:cs="Arial"/>
          <w:color w:val="000000"/>
          <w:sz w:val="20"/>
          <w:szCs w:val="21"/>
        </w:rPr>
        <w:t xml:space="preserve"> and comply with the university rules about plagiarism and collusion. </w:t>
      </w:r>
      <w:r w:rsidRPr="007B5E3B">
        <w:rPr>
          <w:rFonts w:cs="Arial"/>
          <w:color w:val="000000"/>
          <w:sz w:val="20"/>
          <w:szCs w:val="21"/>
        </w:rPr>
        <w:t>Students suspected of plagiarism, either of published or unpublished sources, including the work of other students, or of collusion will be dealt with according to University guidelines</w:t>
      </w:r>
      <w:r w:rsidRPr="00071687">
        <w:rPr>
          <w:rFonts w:cs="Arial"/>
          <w:color w:val="000000"/>
          <w:sz w:val="20"/>
          <w:szCs w:val="21"/>
        </w:rPr>
        <w:t xml:space="preserve"> (</w:t>
      </w:r>
      <w:hyperlink r:id="rId11" w:history="1">
        <w:r w:rsidRPr="00071687">
          <w:rPr>
            <w:rStyle w:val="Hyperlink"/>
            <w:rFonts w:cs="Arial"/>
            <w:color w:val="0078D7"/>
            <w:sz w:val="20"/>
            <w:szCs w:val="21"/>
          </w:rPr>
          <w:t>https://www.dur.ac.uk/learningandteaching.handbook/6/2/4/</w:t>
        </w:r>
      </w:hyperlink>
      <w:r w:rsidRPr="00071687">
        <w:rPr>
          <w:rFonts w:cs="Arial"/>
          <w:color w:val="000000"/>
          <w:sz w:val="20"/>
          <w:szCs w:val="21"/>
        </w:rPr>
        <w:t>)</w:t>
      </w:r>
      <w:r>
        <w:rPr>
          <w:rFonts w:cs="Arial"/>
          <w:color w:val="000000"/>
          <w:sz w:val="20"/>
          <w:szCs w:val="21"/>
        </w:rPr>
        <w:t>.</w:t>
      </w:r>
    </w:p>
    <w:p w14:paraId="6AC19953" w14:textId="77777777" w:rsidR="00B5332D" w:rsidRDefault="00B5332D" w:rsidP="00251100">
      <w:pPr>
        <w:ind w:left="-426"/>
        <w:rPr>
          <w:rFonts w:cs="Arial"/>
          <w:b/>
          <w:szCs w:val="22"/>
        </w:rPr>
      </w:pPr>
    </w:p>
    <w:p w14:paraId="55EAF669" w14:textId="77777777" w:rsidR="00B5332D" w:rsidRDefault="00B5332D" w:rsidP="00251100">
      <w:pPr>
        <w:ind w:left="-426"/>
        <w:rPr>
          <w:rFonts w:cs="Arial"/>
          <w:b/>
          <w:szCs w:val="22"/>
        </w:rPr>
        <w:sectPr w:rsidR="00B5332D" w:rsidSect="00B5332D">
          <w:headerReference w:type="first" r:id="rId12"/>
          <w:pgSz w:w="11906" w:h="16838" w:code="9"/>
          <w:pgMar w:top="1524" w:right="1558" w:bottom="851" w:left="1440" w:header="706" w:footer="563" w:gutter="0"/>
          <w:pgNumType w:start="1"/>
          <w:cols w:space="708"/>
          <w:titlePg/>
          <w:docGrid w:linePitch="360"/>
        </w:sectPr>
      </w:pPr>
    </w:p>
    <w:p w14:paraId="31FBECB7" w14:textId="77777777" w:rsidR="00B5332D" w:rsidRDefault="00B5332D" w:rsidP="00251100">
      <w:pPr>
        <w:ind w:left="-426"/>
        <w:rPr>
          <w:rFonts w:cs="Arial"/>
          <w:b/>
          <w:szCs w:val="22"/>
        </w:rPr>
      </w:pPr>
    </w:p>
    <w:sectPr w:rsidR="00B5332D" w:rsidSect="00B5332D">
      <w:headerReference w:type="first" r:id="rId13"/>
      <w:type w:val="continuous"/>
      <w:pgSz w:w="11906" w:h="16838" w:code="9"/>
      <w:pgMar w:top="1524" w:right="1558" w:bottom="851" w:left="1440" w:header="706" w:footer="5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AB53" w14:textId="77777777" w:rsidR="006B4F21" w:rsidRDefault="006B4F21">
      <w:r>
        <w:separator/>
      </w:r>
    </w:p>
  </w:endnote>
  <w:endnote w:type="continuationSeparator" w:id="0">
    <w:p w14:paraId="24E4CD20" w14:textId="77777777" w:rsidR="006B4F21" w:rsidRDefault="006B4F21">
      <w:r>
        <w:continuationSeparator/>
      </w:r>
    </w:p>
  </w:endnote>
  <w:endnote w:type="continuationNotice" w:id="1">
    <w:p w14:paraId="60748168" w14:textId="77777777" w:rsidR="006B4F21" w:rsidRDefault="006B4F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152D" w14:textId="77777777" w:rsidR="006B4F21" w:rsidRDefault="006B4F21">
      <w:r>
        <w:separator/>
      </w:r>
    </w:p>
  </w:footnote>
  <w:footnote w:type="continuationSeparator" w:id="0">
    <w:p w14:paraId="09BD4A55" w14:textId="77777777" w:rsidR="006B4F21" w:rsidRDefault="006B4F21">
      <w:r>
        <w:continuationSeparator/>
      </w:r>
    </w:p>
  </w:footnote>
  <w:footnote w:type="continuationNotice" w:id="1">
    <w:p w14:paraId="54FFC151" w14:textId="77777777" w:rsidR="006B4F21" w:rsidRDefault="006B4F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E8C33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  <w:r w:rsidRPr="00D0042B">
      <w:rPr>
        <w:noProof/>
        <w:color w:val="0000FF"/>
      </w:rPr>
      <w:drawing>
        <wp:anchor distT="0" distB="0" distL="114300" distR="114300" simplePos="0" relativeHeight="251661312" behindDoc="1" locked="0" layoutInCell="1" allowOverlap="1" wp14:anchorId="695C6243" wp14:editId="18328992">
          <wp:simplePos x="0" y="0"/>
          <wp:positionH relativeFrom="column">
            <wp:posOffset>-361950</wp:posOffset>
          </wp:positionH>
          <wp:positionV relativeFrom="paragraph">
            <wp:posOffset>0</wp:posOffset>
          </wp:positionV>
          <wp:extent cx="1695450" cy="768985"/>
          <wp:effectExtent l="0" t="0" r="6350" b="5715"/>
          <wp:wrapSquare wrapText="bothSides"/>
          <wp:docPr id="862813572" name="Picture 862813572" descr="DU_Logo_Small_2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U_Logo_Small_2c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6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Pr="00A54D36">
      <w:rPr>
        <w:rFonts w:ascii="Times" w:hAnsi="Times"/>
        <w:sz w:val="28"/>
        <w:szCs w:val="32"/>
      </w:rPr>
      <w:t>Computer Science</w:t>
    </w:r>
  </w:p>
  <w:p w14:paraId="663541CA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</w:p>
  <w:p w14:paraId="2429C43E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</w:p>
  <w:p w14:paraId="715A3A8A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</w:p>
  <w:p w14:paraId="2D84ACEE" w14:textId="77777777" w:rsidR="00B5332D" w:rsidRPr="005B3E72" w:rsidRDefault="00B5332D" w:rsidP="005B3E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E0A57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  <w:r w:rsidRPr="00D0042B">
      <w:rPr>
        <w:noProof/>
        <w:color w:val="0000FF"/>
      </w:rPr>
      <w:drawing>
        <wp:anchor distT="0" distB="0" distL="114300" distR="114300" simplePos="0" relativeHeight="251659264" behindDoc="1" locked="0" layoutInCell="1" allowOverlap="1" wp14:anchorId="695C6243" wp14:editId="18328992">
          <wp:simplePos x="0" y="0"/>
          <wp:positionH relativeFrom="column">
            <wp:posOffset>-361950</wp:posOffset>
          </wp:positionH>
          <wp:positionV relativeFrom="paragraph">
            <wp:posOffset>0</wp:posOffset>
          </wp:positionV>
          <wp:extent cx="1695450" cy="768985"/>
          <wp:effectExtent l="0" t="0" r="6350" b="5715"/>
          <wp:wrapSquare wrapText="bothSides"/>
          <wp:docPr id="4" name="Picture 4" descr="DU_Logo_Small_2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U_Logo_Small_2c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6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Pr="00A54D36">
      <w:rPr>
        <w:rFonts w:ascii="Times" w:hAnsi="Times"/>
        <w:sz w:val="28"/>
        <w:szCs w:val="32"/>
      </w:rPr>
      <w:t>Computer Science</w:t>
    </w:r>
  </w:p>
  <w:p w14:paraId="4F7F7BDA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</w:p>
  <w:p w14:paraId="68BF48A3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</w:p>
  <w:p w14:paraId="0D528B61" w14:textId="77777777" w:rsidR="00B5332D" w:rsidRDefault="00B5332D" w:rsidP="005B3E72">
    <w:pPr>
      <w:pStyle w:val="Header"/>
      <w:ind w:hanging="567"/>
      <w:rPr>
        <w:rFonts w:ascii="Times" w:hAnsi="Times"/>
        <w:sz w:val="28"/>
        <w:szCs w:val="32"/>
      </w:rPr>
    </w:pPr>
  </w:p>
  <w:p w14:paraId="32B9CCE0" w14:textId="77777777" w:rsidR="00B5332D" w:rsidRPr="005B3E72" w:rsidRDefault="00B5332D" w:rsidP="005B3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3330E3"/>
    <w:multiLevelType w:val="hybridMultilevel"/>
    <w:tmpl w:val="4E72BC1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1">
    <w:nsid w:val="0194323C"/>
    <w:multiLevelType w:val="hybridMultilevel"/>
    <w:tmpl w:val="CD8E34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03700345"/>
    <w:multiLevelType w:val="hybridMultilevel"/>
    <w:tmpl w:val="410A95BC"/>
    <w:lvl w:ilvl="0" w:tplc="D8A27F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067F5459"/>
    <w:multiLevelType w:val="hybridMultilevel"/>
    <w:tmpl w:val="1A98B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071A2A08"/>
    <w:multiLevelType w:val="hybridMultilevel"/>
    <w:tmpl w:val="5ABE826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0C55431C"/>
    <w:multiLevelType w:val="hybridMultilevel"/>
    <w:tmpl w:val="99E2F1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146B11AC"/>
    <w:multiLevelType w:val="hybridMultilevel"/>
    <w:tmpl w:val="5400D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14E12A99"/>
    <w:multiLevelType w:val="hybridMultilevel"/>
    <w:tmpl w:val="F328D04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160209B9"/>
    <w:multiLevelType w:val="hybridMultilevel"/>
    <w:tmpl w:val="4E4C166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17BE78D1"/>
    <w:multiLevelType w:val="hybridMultilevel"/>
    <w:tmpl w:val="884672E6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1C6D466C"/>
    <w:multiLevelType w:val="hybridMultilevel"/>
    <w:tmpl w:val="D05AA5B2"/>
    <w:lvl w:ilvl="0" w:tplc="67B403C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1">
    <w:nsid w:val="207F6B3E"/>
    <w:multiLevelType w:val="hybridMultilevel"/>
    <w:tmpl w:val="ECFAC014"/>
    <w:lvl w:ilvl="0" w:tplc="F0E64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20F1042D"/>
    <w:multiLevelType w:val="hybridMultilevel"/>
    <w:tmpl w:val="35FA2FD4"/>
    <w:lvl w:ilvl="0" w:tplc="479A676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1">
    <w:nsid w:val="2554396D"/>
    <w:multiLevelType w:val="hybridMultilevel"/>
    <w:tmpl w:val="80D038B0"/>
    <w:lvl w:ilvl="0" w:tplc="D8A27F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2AC042FB"/>
    <w:multiLevelType w:val="hybridMultilevel"/>
    <w:tmpl w:val="C09A59E4"/>
    <w:lvl w:ilvl="0" w:tplc="F0E648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1">
    <w:nsid w:val="2C0D17A6"/>
    <w:multiLevelType w:val="hybridMultilevel"/>
    <w:tmpl w:val="03CC25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2ED43ACF"/>
    <w:multiLevelType w:val="hybridMultilevel"/>
    <w:tmpl w:val="C6264F0E"/>
    <w:lvl w:ilvl="0" w:tplc="6268C7AA">
      <w:start w:val="1"/>
      <w:numFmt w:val="lowerLetter"/>
      <w:lvlText w:val="%1."/>
      <w:lvlJc w:val="left"/>
      <w:pPr>
        <w:tabs>
          <w:tab w:val="num" w:pos="1980"/>
        </w:tabs>
        <w:ind w:left="16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1">
    <w:nsid w:val="34875754"/>
    <w:multiLevelType w:val="hybridMultilevel"/>
    <w:tmpl w:val="E0E405F2"/>
    <w:lvl w:ilvl="0" w:tplc="F0E6484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18"/>
        <w:szCs w:val="18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1">
    <w:nsid w:val="39BF00F4"/>
    <w:multiLevelType w:val="hybridMultilevel"/>
    <w:tmpl w:val="F0A69920"/>
    <w:lvl w:ilvl="0" w:tplc="179077B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1" w:tplc="DF5094E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165AD41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  <w:color w:val="auto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41D417AD"/>
    <w:multiLevelType w:val="hybridMultilevel"/>
    <w:tmpl w:val="E04A098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1">
    <w:nsid w:val="42992F63"/>
    <w:multiLevelType w:val="multilevel"/>
    <w:tmpl w:val="184EC33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1">
    <w:nsid w:val="44F7697B"/>
    <w:multiLevelType w:val="hybridMultilevel"/>
    <w:tmpl w:val="CE26231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45727BD7"/>
    <w:multiLevelType w:val="hybridMultilevel"/>
    <w:tmpl w:val="8E54A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48A80C0E"/>
    <w:multiLevelType w:val="hybridMultilevel"/>
    <w:tmpl w:val="296C74E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1">
    <w:nsid w:val="4BC915C5"/>
    <w:multiLevelType w:val="hybridMultilevel"/>
    <w:tmpl w:val="A07C469C"/>
    <w:lvl w:ilvl="0" w:tplc="67B403C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1">
    <w:nsid w:val="4D47727B"/>
    <w:multiLevelType w:val="hybridMultilevel"/>
    <w:tmpl w:val="4320B968"/>
    <w:lvl w:ilvl="0" w:tplc="67B403C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1">
    <w:nsid w:val="4EE57579"/>
    <w:multiLevelType w:val="hybridMultilevel"/>
    <w:tmpl w:val="52E0D85C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7" w15:restartNumberingAfterBreak="1">
    <w:nsid w:val="4FE12524"/>
    <w:multiLevelType w:val="hybridMultilevel"/>
    <w:tmpl w:val="A9220DE4"/>
    <w:lvl w:ilvl="0" w:tplc="08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b w:val="0"/>
        <w:i w:val="0"/>
      </w:rPr>
    </w:lvl>
    <w:lvl w:ilvl="1" w:tplc="3E70D4E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1">
    <w:nsid w:val="63865CD3"/>
    <w:multiLevelType w:val="hybridMultilevel"/>
    <w:tmpl w:val="EEF4A232"/>
    <w:lvl w:ilvl="0" w:tplc="F3D622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1">
    <w:nsid w:val="653E5712"/>
    <w:multiLevelType w:val="hybridMultilevel"/>
    <w:tmpl w:val="EFE4C2DE"/>
    <w:lvl w:ilvl="0" w:tplc="F3D622B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2"/>
      </w:rPr>
    </w:lvl>
    <w:lvl w:ilvl="1" w:tplc="67B403C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2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1">
    <w:nsid w:val="67A033AF"/>
    <w:multiLevelType w:val="hybridMultilevel"/>
    <w:tmpl w:val="13C250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1">
    <w:nsid w:val="680142B2"/>
    <w:multiLevelType w:val="hybridMultilevel"/>
    <w:tmpl w:val="D92ABB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1">
    <w:nsid w:val="69436DC1"/>
    <w:multiLevelType w:val="hybridMultilevel"/>
    <w:tmpl w:val="1A98B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1">
    <w:nsid w:val="6E602215"/>
    <w:multiLevelType w:val="hybridMultilevel"/>
    <w:tmpl w:val="598EF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1">
    <w:nsid w:val="6FFF5A0E"/>
    <w:multiLevelType w:val="hybridMultilevel"/>
    <w:tmpl w:val="5E8CA8FA"/>
    <w:lvl w:ilvl="0" w:tplc="AA224F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0E64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1">
    <w:nsid w:val="7123223F"/>
    <w:multiLevelType w:val="hybridMultilevel"/>
    <w:tmpl w:val="FE8269E4"/>
    <w:lvl w:ilvl="0" w:tplc="F0E64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75DA03A2"/>
    <w:multiLevelType w:val="hybridMultilevel"/>
    <w:tmpl w:val="C4DA677E"/>
    <w:lvl w:ilvl="0" w:tplc="AA224F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1">
    <w:nsid w:val="7B704FB5"/>
    <w:multiLevelType w:val="hybridMultilevel"/>
    <w:tmpl w:val="34CAA446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8" w15:restartNumberingAfterBreak="1">
    <w:nsid w:val="7D2B2529"/>
    <w:multiLevelType w:val="hybridMultilevel"/>
    <w:tmpl w:val="B9A0CC0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866063416">
    <w:abstractNumId w:val="28"/>
  </w:num>
  <w:num w:numId="2" w16cid:durableId="1175345253">
    <w:abstractNumId w:val="16"/>
  </w:num>
  <w:num w:numId="3" w16cid:durableId="1411656096">
    <w:abstractNumId w:val="25"/>
  </w:num>
  <w:num w:numId="4" w16cid:durableId="1241989079">
    <w:abstractNumId w:val="29"/>
  </w:num>
  <w:num w:numId="5" w16cid:durableId="1563634725">
    <w:abstractNumId w:val="20"/>
  </w:num>
  <w:num w:numId="6" w16cid:durableId="940725434">
    <w:abstractNumId w:val="24"/>
  </w:num>
  <w:num w:numId="7" w16cid:durableId="1734161059">
    <w:abstractNumId w:val="10"/>
  </w:num>
  <w:num w:numId="8" w16cid:durableId="302389983">
    <w:abstractNumId w:val="12"/>
  </w:num>
  <w:num w:numId="9" w16cid:durableId="1409041642">
    <w:abstractNumId w:val="7"/>
  </w:num>
  <w:num w:numId="10" w16cid:durableId="1646619338">
    <w:abstractNumId w:val="15"/>
  </w:num>
  <w:num w:numId="11" w16cid:durableId="988246239">
    <w:abstractNumId w:val="9"/>
  </w:num>
  <w:num w:numId="12" w16cid:durableId="1282107885">
    <w:abstractNumId w:val="27"/>
  </w:num>
  <w:num w:numId="13" w16cid:durableId="197470578">
    <w:abstractNumId w:val="18"/>
  </w:num>
  <w:num w:numId="14" w16cid:durableId="484665038">
    <w:abstractNumId w:val="23"/>
  </w:num>
  <w:num w:numId="15" w16cid:durableId="1490097299">
    <w:abstractNumId w:val="21"/>
  </w:num>
  <w:num w:numId="16" w16cid:durableId="88044166">
    <w:abstractNumId w:val="4"/>
  </w:num>
  <w:num w:numId="17" w16cid:durableId="2075422798">
    <w:abstractNumId w:val="19"/>
  </w:num>
  <w:num w:numId="18" w16cid:durableId="326789559">
    <w:abstractNumId w:val="38"/>
  </w:num>
  <w:num w:numId="19" w16cid:durableId="1635254800">
    <w:abstractNumId w:val="8"/>
  </w:num>
  <w:num w:numId="20" w16cid:durableId="1752191473">
    <w:abstractNumId w:val="1"/>
  </w:num>
  <w:num w:numId="21" w16cid:durableId="1109275165">
    <w:abstractNumId w:val="3"/>
  </w:num>
  <w:num w:numId="22" w16cid:durableId="1896627247">
    <w:abstractNumId w:val="31"/>
  </w:num>
  <w:num w:numId="23" w16cid:durableId="1100948631">
    <w:abstractNumId w:val="5"/>
  </w:num>
  <w:num w:numId="24" w16cid:durableId="31535638">
    <w:abstractNumId w:val="0"/>
  </w:num>
  <w:num w:numId="25" w16cid:durableId="238298238">
    <w:abstractNumId w:val="33"/>
  </w:num>
  <w:num w:numId="26" w16cid:durableId="441875877">
    <w:abstractNumId w:val="6"/>
  </w:num>
  <w:num w:numId="27" w16cid:durableId="2091195218">
    <w:abstractNumId w:val="22"/>
  </w:num>
  <w:num w:numId="28" w16cid:durableId="1357389728">
    <w:abstractNumId w:val="36"/>
  </w:num>
  <w:num w:numId="29" w16cid:durableId="1927030814">
    <w:abstractNumId w:val="34"/>
  </w:num>
  <w:num w:numId="30" w16cid:durableId="1987471485">
    <w:abstractNumId w:val="35"/>
  </w:num>
  <w:num w:numId="31" w16cid:durableId="2111272922">
    <w:abstractNumId w:val="17"/>
  </w:num>
  <w:num w:numId="32" w16cid:durableId="1497762636">
    <w:abstractNumId w:val="14"/>
  </w:num>
  <w:num w:numId="33" w16cid:durableId="1121415408">
    <w:abstractNumId w:val="11"/>
  </w:num>
  <w:num w:numId="34" w16cid:durableId="722870971">
    <w:abstractNumId w:val="30"/>
  </w:num>
  <w:num w:numId="35" w16cid:durableId="1253319277">
    <w:abstractNumId w:val="2"/>
  </w:num>
  <w:num w:numId="36" w16cid:durableId="260375846">
    <w:abstractNumId w:val="13"/>
  </w:num>
  <w:num w:numId="37" w16cid:durableId="118763090">
    <w:abstractNumId w:val="37"/>
  </w:num>
  <w:num w:numId="38" w16cid:durableId="1524630962">
    <w:abstractNumId w:val="26"/>
  </w:num>
  <w:num w:numId="39" w16cid:durableId="62962610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B2"/>
    <w:rsid w:val="00002EC0"/>
    <w:rsid w:val="00004CE9"/>
    <w:rsid w:val="0001390F"/>
    <w:rsid w:val="00027CE7"/>
    <w:rsid w:val="00036612"/>
    <w:rsid w:val="000435CB"/>
    <w:rsid w:val="00046EB9"/>
    <w:rsid w:val="0007097E"/>
    <w:rsid w:val="00071687"/>
    <w:rsid w:val="00071F81"/>
    <w:rsid w:val="000769E3"/>
    <w:rsid w:val="00077359"/>
    <w:rsid w:val="000778AA"/>
    <w:rsid w:val="00083C81"/>
    <w:rsid w:val="000B4858"/>
    <w:rsid w:val="000C224E"/>
    <w:rsid w:val="000C451E"/>
    <w:rsid w:val="000D4148"/>
    <w:rsid w:val="000D6DFC"/>
    <w:rsid w:val="000E1603"/>
    <w:rsid w:val="000F26CC"/>
    <w:rsid w:val="000F5FE4"/>
    <w:rsid w:val="00104CC5"/>
    <w:rsid w:val="00110012"/>
    <w:rsid w:val="00113039"/>
    <w:rsid w:val="001157E7"/>
    <w:rsid w:val="001312C2"/>
    <w:rsid w:val="00134AC6"/>
    <w:rsid w:val="001564A6"/>
    <w:rsid w:val="00161742"/>
    <w:rsid w:val="001655D7"/>
    <w:rsid w:val="001708B4"/>
    <w:rsid w:val="00170CCC"/>
    <w:rsid w:val="00174918"/>
    <w:rsid w:val="00181BE0"/>
    <w:rsid w:val="00184C6D"/>
    <w:rsid w:val="001A24DC"/>
    <w:rsid w:val="001C0085"/>
    <w:rsid w:val="001C245B"/>
    <w:rsid w:val="001C7058"/>
    <w:rsid w:val="001E2F49"/>
    <w:rsid w:val="001E5B29"/>
    <w:rsid w:val="00220C99"/>
    <w:rsid w:val="0022409E"/>
    <w:rsid w:val="002325C2"/>
    <w:rsid w:val="00245767"/>
    <w:rsid w:val="002458D2"/>
    <w:rsid w:val="00251100"/>
    <w:rsid w:val="002605B4"/>
    <w:rsid w:val="00264523"/>
    <w:rsid w:val="00274E77"/>
    <w:rsid w:val="0029196B"/>
    <w:rsid w:val="00292081"/>
    <w:rsid w:val="002A2242"/>
    <w:rsid w:val="002A2C8B"/>
    <w:rsid w:val="002C0674"/>
    <w:rsid w:val="002C0A0B"/>
    <w:rsid w:val="002D2943"/>
    <w:rsid w:val="002E3049"/>
    <w:rsid w:val="002F1ACB"/>
    <w:rsid w:val="002F3078"/>
    <w:rsid w:val="002F364E"/>
    <w:rsid w:val="002F57C8"/>
    <w:rsid w:val="002F7802"/>
    <w:rsid w:val="003133E5"/>
    <w:rsid w:val="00321658"/>
    <w:rsid w:val="00330175"/>
    <w:rsid w:val="003369F6"/>
    <w:rsid w:val="00353067"/>
    <w:rsid w:val="00354AF6"/>
    <w:rsid w:val="00357A13"/>
    <w:rsid w:val="003726DF"/>
    <w:rsid w:val="00376044"/>
    <w:rsid w:val="00386DBA"/>
    <w:rsid w:val="00393C29"/>
    <w:rsid w:val="003A18E1"/>
    <w:rsid w:val="003A1FFA"/>
    <w:rsid w:val="003A388B"/>
    <w:rsid w:val="003B3B69"/>
    <w:rsid w:val="003C4FA3"/>
    <w:rsid w:val="003D76D7"/>
    <w:rsid w:val="003F220D"/>
    <w:rsid w:val="00401266"/>
    <w:rsid w:val="004057F3"/>
    <w:rsid w:val="0041272E"/>
    <w:rsid w:val="0042023B"/>
    <w:rsid w:val="00421D49"/>
    <w:rsid w:val="004303AD"/>
    <w:rsid w:val="00442F18"/>
    <w:rsid w:val="00447820"/>
    <w:rsid w:val="004616FC"/>
    <w:rsid w:val="0046772B"/>
    <w:rsid w:val="00480CE9"/>
    <w:rsid w:val="00491783"/>
    <w:rsid w:val="00494530"/>
    <w:rsid w:val="004B6F6D"/>
    <w:rsid w:val="004E6614"/>
    <w:rsid w:val="004F7615"/>
    <w:rsid w:val="00500412"/>
    <w:rsid w:val="005353F3"/>
    <w:rsid w:val="00540DFD"/>
    <w:rsid w:val="0055403D"/>
    <w:rsid w:val="00563777"/>
    <w:rsid w:val="00595425"/>
    <w:rsid w:val="005A25F8"/>
    <w:rsid w:val="005A5336"/>
    <w:rsid w:val="005B24E1"/>
    <w:rsid w:val="005B3E72"/>
    <w:rsid w:val="005B495D"/>
    <w:rsid w:val="005C041F"/>
    <w:rsid w:val="005D1CB3"/>
    <w:rsid w:val="005D2CC5"/>
    <w:rsid w:val="005D3CD7"/>
    <w:rsid w:val="005E56C4"/>
    <w:rsid w:val="006009AA"/>
    <w:rsid w:val="00601398"/>
    <w:rsid w:val="006218EF"/>
    <w:rsid w:val="006239B7"/>
    <w:rsid w:val="00632704"/>
    <w:rsid w:val="006327C7"/>
    <w:rsid w:val="00632AE3"/>
    <w:rsid w:val="00637354"/>
    <w:rsid w:val="00637BCF"/>
    <w:rsid w:val="00641F63"/>
    <w:rsid w:val="0065230A"/>
    <w:rsid w:val="006545E9"/>
    <w:rsid w:val="00670309"/>
    <w:rsid w:val="0067068B"/>
    <w:rsid w:val="0067143E"/>
    <w:rsid w:val="0068293C"/>
    <w:rsid w:val="00682C46"/>
    <w:rsid w:val="00693DF1"/>
    <w:rsid w:val="006945C2"/>
    <w:rsid w:val="00695AD0"/>
    <w:rsid w:val="006A6E9A"/>
    <w:rsid w:val="006B1B12"/>
    <w:rsid w:val="006B461D"/>
    <w:rsid w:val="006B4F21"/>
    <w:rsid w:val="006C081E"/>
    <w:rsid w:val="006C204B"/>
    <w:rsid w:val="006C5BF9"/>
    <w:rsid w:val="006C7EC1"/>
    <w:rsid w:val="006D2DD3"/>
    <w:rsid w:val="006E2E12"/>
    <w:rsid w:val="006E4E3E"/>
    <w:rsid w:val="006E6541"/>
    <w:rsid w:val="006E68F9"/>
    <w:rsid w:val="006F70E7"/>
    <w:rsid w:val="007170FD"/>
    <w:rsid w:val="007172D3"/>
    <w:rsid w:val="0072186A"/>
    <w:rsid w:val="00723E01"/>
    <w:rsid w:val="00724546"/>
    <w:rsid w:val="00731E9F"/>
    <w:rsid w:val="00740507"/>
    <w:rsid w:val="00744D4B"/>
    <w:rsid w:val="00762EBD"/>
    <w:rsid w:val="007655AF"/>
    <w:rsid w:val="00775334"/>
    <w:rsid w:val="0077637D"/>
    <w:rsid w:val="007851EC"/>
    <w:rsid w:val="007856D1"/>
    <w:rsid w:val="00787897"/>
    <w:rsid w:val="00790E37"/>
    <w:rsid w:val="00791460"/>
    <w:rsid w:val="007B0D23"/>
    <w:rsid w:val="007B5281"/>
    <w:rsid w:val="007B5E3B"/>
    <w:rsid w:val="007C151C"/>
    <w:rsid w:val="007C2EB2"/>
    <w:rsid w:val="007D37C9"/>
    <w:rsid w:val="007D4A76"/>
    <w:rsid w:val="007D5BC2"/>
    <w:rsid w:val="007F225E"/>
    <w:rsid w:val="008129F7"/>
    <w:rsid w:val="00814566"/>
    <w:rsid w:val="0082591A"/>
    <w:rsid w:val="008326CD"/>
    <w:rsid w:val="00846064"/>
    <w:rsid w:val="00852CAA"/>
    <w:rsid w:val="00854F57"/>
    <w:rsid w:val="00865948"/>
    <w:rsid w:val="00867450"/>
    <w:rsid w:val="00880B03"/>
    <w:rsid w:val="0089103D"/>
    <w:rsid w:val="00894BFC"/>
    <w:rsid w:val="008954B8"/>
    <w:rsid w:val="008B28A9"/>
    <w:rsid w:val="008C0876"/>
    <w:rsid w:val="008C5541"/>
    <w:rsid w:val="008C785C"/>
    <w:rsid w:val="008F6179"/>
    <w:rsid w:val="0090411C"/>
    <w:rsid w:val="00905027"/>
    <w:rsid w:val="00906B63"/>
    <w:rsid w:val="009108CB"/>
    <w:rsid w:val="0092556A"/>
    <w:rsid w:val="00926180"/>
    <w:rsid w:val="009507CC"/>
    <w:rsid w:val="009628C3"/>
    <w:rsid w:val="00964590"/>
    <w:rsid w:val="00995121"/>
    <w:rsid w:val="009A0ABB"/>
    <w:rsid w:val="009B1134"/>
    <w:rsid w:val="009B2A14"/>
    <w:rsid w:val="009D09B1"/>
    <w:rsid w:val="009D1DF0"/>
    <w:rsid w:val="009F273C"/>
    <w:rsid w:val="00A31AB3"/>
    <w:rsid w:val="00A34943"/>
    <w:rsid w:val="00A37361"/>
    <w:rsid w:val="00A429E9"/>
    <w:rsid w:val="00A44A79"/>
    <w:rsid w:val="00A51390"/>
    <w:rsid w:val="00A56923"/>
    <w:rsid w:val="00A57731"/>
    <w:rsid w:val="00A633DF"/>
    <w:rsid w:val="00A85D0C"/>
    <w:rsid w:val="00A96D01"/>
    <w:rsid w:val="00AB545E"/>
    <w:rsid w:val="00AB5F15"/>
    <w:rsid w:val="00AB7446"/>
    <w:rsid w:val="00AC5394"/>
    <w:rsid w:val="00AC7FA8"/>
    <w:rsid w:val="00AD7BE8"/>
    <w:rsid w:val="00AE09D4"/>
    <w:rsid w:val="00AE1CB7"/>
    <w:rsid w:val="00AE67AE"/>
    <w:rsid w:val="00AF05C6"/>
    <w:rsid w:val="00B0155C"/>
    <w:rsid w:val="00B03938"/>
    <w:rsid w:val="00B05573"/>
    <w:rsid w:val="00B14825"/>
    <w:rsid w:val="00B170E2"/>
    <w:rsid w:val="00B177D4"/>
    <w:rsid w:val="00B244A7"/>
    <w:rsid w:val="00B27BF4"/>
    <w:rsid w:val="00B31585"/>
    <w:rsid w:val="00B322BE"/>
    <w:rsid w:val="00B361F7"/>
    <w:rsid w:val="00B36BCB"/>
    <w:rsid w:val="00B43A71"/>
    <w:rsid w:val="00B46FE5"/>
    <w:rsid w:val="00B5332D"/>
    <w:rsid w:val="00B53ECC"/>
    <w:rsid w:val="00B57EC8"/>
    <w:rsid w:val="00B726AE"/>
    <w:rsid w:val="00B74274"/>
    <w:rsid w:val="00B82907"/>
    <w:rsid w:val="00B84220"/>
    <w:rsid w:val="00B94DAC"/>
    <w:rsid w:val="00B974B7"/>
    <w:rsid w:val="00BB29B1"/>
    <w:rsid w:val="00BB559C"/>
    <w:rsid w:val="00BB7397"/>
    <w:rsid w:val="00BD5A14"/>
    <w:rsid w:val="00BD60B9"/>
    <w:rsid w:val="00BE02CF"/>
    <w:rsid w:val="00BE6158"/>
    <w:rsid w:val="00BF337F"/>
    <w:rsid w:val="00C0744D"/>
    <w:rsid w:val="00C07B47"/>
    <w:rsid w:val="00C12634"/>
    <w:rsid w:val="00C13B35"/>
    <w:rsid w:val="00C27F08"/>
    <w:rsid w:val="00C3189C"/>
    <w:rsid w:val="00C31EF3"/>
    <w:rsid w:val="00C53F03"/>
    <w:rsid w:val="00C57769"/>
    <w:rsid w:val="00C61D05"/>
    <w:rsid w:val="00C65105"/>
    <w:rsid w:val="00C6552F"/>
    <w:rsid w:val="00C81BD4"/>
    <w:rsid w:val="00C86ED6"/>
    <w:rsid w:val="00C94A7B"/>
    <w:rsid w:val="00C96D19"/>
    <w:rsid w:val="00C97663"/>
    <w:rsid w:val="00CA2898"/>
    <w:rsid w:val="00CB1E07"/>
    <w:rsid w:val="00CD54E8"/>
    <w:rsid w:val="00CD5763"/>
    <w:rsid w:val="00CE233A"/>
    <w:rsid w:val="00CE551E"/>
    <w:rsid w:val="00CE6968"/>
    <w:rsid w:val="00CF1D65"/>
    <w:rsid w:val="00CF7CE1"/>
    <w:rsid w:val="00D0042B"/>
    <w:rsid w:val="00D0366C"/>
    <w:rsid w:val="00D2258A"/>
    <w:rsid w:val="00D34B96"/>
    <w:rsid w:val="00D5060A"/>
    <w:rsid w:val="00D5065A"/>
    <w:rsid w:val="00D517A8"/>
    <w:rsid w:val="00D67BE9"/>
    <w:rsid w:val="00D7103F"/>
    <w:rsid w:val="00D763D0"/>
    <w:rsid w:val="00DA01FB"/>
    <w:rsid w:val="00DA04CF"/>
    <w:rsid w:val="00DC0C62"/>
    <w:rsid w:val="00DC7872"/>
    <w:rsid w:val="00DE6078"/>
    <w:rsid w:val="00DF558C"/>
    <w:rsid w:val="00E00F0C"/>
    <w:rsid w:val="00E111EF"/>
    <w:rsid w:val="00E26E86"/>
    <w:rsid w:val="00E34004"/>
    <w:rsid w:val="00E41C35"/>
    <w:rsid w:val="00E55905"/>
    <w:rsid w:val="00E761A5"/>
    <w:rsid w:val="00E776FC"/>
    <w:rsid w:val="00E85C78"/>
    <w:rsid w:val="00E9111C"/>
    <w:rsid w:val="00EB5174"/>
    <w:rsid w:val="00ED68A8"/>
    <w:rsid w:val="00EF01EC"/>
    <w:rsid w:val="00F07E79"/>
    <w:rsid w:val="00F67326"/>
    <w:rsid w:val="00F878D2"/>
    <w:rsid w:val="00F90B7F"/>
    <w:rsid w:val="00F9216E"/>
    <w:rsid w:val="00F936B2"/>
    <w:rsid w:val="00F97B21"/>
    <w:rsid w:val="00FA3168"/>
    <w:rsid w:val="00FA5FC5"/>
    <w:rsid w:val="00FE4E4A"/>
    <w:rsid w:val="00FE5B9E"/>
    <w:rsid w:val="00FF3F01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BD7EB"/>
  <w15:docId w15:val="{203F8920-1DC6-4037-B8FD-341B0399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403D"/>
    <w:rPr>
      <w:rFonts w:ascii="Arial" w:hAnsi="Arial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locked/>
    <w:rsid w:val="00723E01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32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5D1C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3661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36612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rsid w:val="00AE09D4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rsid w:val="00775334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7753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locked/>
    <w:rsid w:val="00775334"/>
    <w:rPr>
      <w:rFonts w:ascii="Arial" w:hAnsi="Arial" w:cs="Times New Roman"/>
    </w:rPr>
  </w:style>
  <w:style w:type="paragraph" w:styleId="CommentSubject">
    <w:name w:val="annotation subject"/>
    <w:basedOn w:val="CommentText"/>
    <w:next w:val="CommentText"/>
    <w:link w:val="CommentSubjectChar"/>
    <w:rsid w:val="007753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locked/>
    <w:rsid w:val="00775334"/>
    <w:rPr>
      <w:rFonts w:ascii="Arial" w:hAnsi="Arial" w:cs="Times New Roman"/>
      <w:b/>
      <w:bCs/>
    </w:rPr>
  </w:style>
  <w:style w:type="paragraph" w:styleId="BalloonText">
    <w:name w:val="Balloon Text"/>
    <w:basedOn w:val="Normal"/>
    <w:link w:val="BalloonTextChar"/>
    <w:rsid w:val="007753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locked/>
    <w:rsid w:val="007753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651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23E01"/>
    <w:rPr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rsid w:val="007C2EB2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semiHidden/>
    <w:rsid w:val="005D1CB3"/>
    <w:rPr>
      <w:rFonts w:asciiTheme="majorHAnsi" w:eastAsiaTheme="majorEastAsia" w:hAnsiTheme="majorHAnsi" w:cstheme="majorBidi"/>
      <w:b/>
      <w:bCs/>
      <w:color w:val="4F81BD" w:themeColor="accent1"/>
      <w:sz w:val="22"/>
      <w:szCs w:val="24"/>
    </w:rPr>
  </w:style>
  <w:style w:type="paragraph" w:styleId="BodyText">
    <w:name w:val="Body Text"/>
    <w:basedOn w:val="Normal"/>
    <w:link w:val="BodyTextChar"/>
    <w:rsid w:val="00B46FE5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</w:pPr>
    <w:rPr>
      <w:rFonts w:ascii="Times New Roman" w:hAnsi="Times New Roman"/>
      <w:b/>
      <w:i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46FE5"/>
    <w:rPr>
      <w:b/>
      <w:i/>
      <w:sz w:val="24"/>
    </w:rPr>
  </w:style>
  <w:style w:type="character" w:styleId="PageNumber">
    <w:name w:val="page number"/>
    <w:basedOn w:val="DefaultParagraphFont"/>
    <w:rsid w:val="00B46FE5"/>
  </w:style>
  <w:style w:type="character" w:styleId="Strong">
    <w:name w:val="Strong"/>
    <w:basedOn w:val="DefaultParagraphFont"/>
    <w:qFormat/>
    <w:locked/>
    <w:rsid w:val="00B46FE5"/>
    <w:rPr>
      <w:b/>
    </w:rPr>
  </w:style>
  <w:style w:type="paragraph" w:styleId="ListParagraph">
    <w:name w:val="List Paragraph"/>
    <w:basedOn w:val="Normal"/>
    <w:uiPriority w:val="34"/>
    <w:qFormat/>
    <w:rsid w:val="00B05573"/>
    <w:pPr>
      <w:ind w:left="720"/>
      <w:contextualSpacing/>
    </w:pPr>
  </w:style>
  <w:style w:type="character" w:styleId="FollowedHyperlink">
    <w:name w:val="FollowedHyperlink"/>
    <w:basedOn w:val="DefaultParagraphFont"/>
    <w:rsid w:val="007B0D23"/>
    <w:rPr>
      <w:color w:val="800080" w:themeColor="followed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A633DF"/>
    <w:rPr>
      <w:rFonts w:ascii="Arial" w:hAnsi="Arial"/>
      <w:sz w:val="2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B5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7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6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3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7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4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ur.ac.uk/learningandteaching.handbook/6/2/4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c0rdh\Application%20Data\Microsoft\Templates\paper_with_covershee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515472-57c5-47a7-a116-10345fa94b6b">
      <Terms xmlns="http://schemas.microsoft.com/office/infopath/2007/PartnerControls"/>
    </lcf76f155ced4ddcb4097134ff3c332f>
    <TaxCatchAll xmlns="3bf6d2de-cfb7-466c-825b-051a8e3c8b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18EB814A5D34185353D3AA05BB96E" ma:contentTypeVersion="19" ma:contentTypeDescription="Create a new document." ma:contentTypeScope="" ma:versionID="71096874762e845624ab2a56705cc885">
  <xsd:schema xmlns:xsd="http://www.w3.org/2001/XMLSchema" xmlns:xs="http://www.w3.org/2001/XMLSchema" xmlns:p="http://schemas.microsoft.com/office/2006/metadata/properties" xmlns:ns2="a7515472-57c5-47a7-a116-10345fa94b6b" xmlns:ns3="59a83b84-3ef3-4b41-922c-b2fb0d8a6784" xmlns:ns4="3bf6d2de-cfb7-466c-825b-051a8e3c8b7d" targetNamespace="http://schemas.microsoft.com/office/2006/metadata/properties" ma:root="true" ma:fieldsID="f9f6a9919f0f08a954102e956fd9e899" ns2:_="" ns3:_="" ns4:_="">
    <xsd:import namespace="a7515472-57c5-47a7-a116-10345fa94b6b"/>
    <xsd:import namespace="59a83b84-3ef3-4b41-922c-b2fb0d8a6784"/>
    <xsd:import namespace="3bf6d2de-cfb7-466c-825b-051a8e3c8b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15472-57c5-47a7-a116-10345fa94b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51d785-cc9b-461e-a4c9-c589c330ff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83b84-3ef3-4b41-922c-b2fb0d8a678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6d2de-cfb7-466c-825b-051a8e3c8b7d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574b031a-9a66-47eb-adb2-8cad96b98474}" ma:internalName="TaxCatchAll" ma:showField="CatchAllData" ma:web="59a83b84-3ef3-4b41-922c-b2fb0d8a67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A0302E-8E5A-4D4A-99A0-2C69773A9F38}">
  <ds:schemaRefs>
    <ds:schemaRef ds:uri="http://schemas.microsoft.com/office/2006/metadata/properties"/>
    <ds:schemaRef ds:uri="http://schemas.microsoft.com/office/infopath/2007/PartnerControls"/>
    <ds:schemaRef ds:uri="a7515472-57c5-47a7-a116-10345fa94b6b"/>
    <ds:schemaRef ds:uri="3bf6d2de-cfb7-466c-825b-051a8e3c8b7d"/>
  </ds:schemaRefs>
</ds:datastoreItem>
</file>

<file path=customXml/itemProps2.xml><?xml version="1.0" encoding="utf-8"?>
<ds:datastoreItem xmlns:ds="http://schemas.openxmlformats.org/officeDocument/2006/customXml" ds:itemID="{07FA8355-173F-4436-8918-65144FEB8A05}"/>
</file>

<file path=customXml/itemProps3.xml><?xml version="1.0" encoding="utf-8"?>
<ds:datastoreItem xmlns:ds="http://schemas.openxmlformats.org/officeDocument/2006/customXml" ds:itemID="{4F22D27F-B137-465F-B634-68F026F359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EE48EE-1FF3-40A8-A4FB-CB2DCCE343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Settings\dac0rdh\Application Data\Microsoft\Templates\paper_with_coversheet.dot</Template>
  <TotalTime>3</TotalTime>
  <Pages>1</Pages>
  <Words>263</Words>
  <Characters>1511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Shaped by the past, creating the future</vt:lpstr>
    </vt:vector>
  </TitlesOfParts>
  <Company>Durham University</Company>
  <LinksUpToDate>false</LinksUpToDate>
  <CharactersWithSpaces>1734</CharactersWithSpaces>
  <SharedDoc>false</SharedDoc>
  <HLinks>
    <vt:vector size="6" baseType="variant">
      <vt:variant>
        <vt:i4>6619165</vt:i4>
      </vt:variant>
      <vt:variant>
        <vt:i4>6</vt:i4>
      </vt:variant>
      <vt:variant>
        <vt:i4>0</vt:i4>
      </vt:variant>
      <vt:variant>
        <vt:i4>5</vt:i4>
      </vt:variant>
      <vt:variant>
        <vt:lpwstr>mailto:r.d.harrison@dur.ac.uk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Shaped by the past, creating the future</dc:title>
  <dc:creator>dac0rdh</dc:creator>
  <cp:lastModifiedBy>Steven Bradley - Governor</cp:lastModifiedBy>
  <cp:revision>6</cp:revision>
  <cp:lastPrinted>2022-05-19T13:51:00Z</cp:lastPrinted>
  <dcterms:created xsi:type="dcterms:W3CDTF">2025-09-26T11:52:00Z</dcterms:created>
  <dcterms:modified xsi:type="dcterms:W3CDTF">2026-02-04T15:50:00Z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0x0101008D318EB814A5D34185353D3AA05BB96E</vt:lpwstr>
  </property>
  <property fmtid="{D5CDD505-2E9C-101B-9397-08002B2CF9AE}" pid="3" name="MediaServiceImageTags">
    <vt:lpwstr/>
  </property>
</Properties>
</file>