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DDF32" w14:textId="77777777" w:rsidR="000248C7" w:rsidRDefault="000248C7" w:rsidP="0001390F">
      <w:pPr>
        <w:spacing w:after="120"/>
        <w:jc w:val="center"/>
        <w:rPr>
          <w:rFonts w:cs="Arial"/>
          <w:b/>
          <w:sz w:val="28"/>
          <w:szCs w:val="22"/>
        </w:rPr>
      </w:pPr>
      <w:r>
        <w:rPr>
          <w:rFonts w:cs="Arial"/>
          <w:b/>
          <w:sz w:val="28"/>
          <w:szCs w:val="22"/>
        </w:rPr>
        <w:t>Summative Assignment</w:t>
      </w:r>
    </w:p>
    <w:p w14:paraId="1EE87215" w14:textId="77777777" w:rsidR="000248C7" w:rsidRDefault="000248C7" w:rsidP="00B46FE5">
      <w:pPr>
        <w:ind w:left="-540"/>
        <w:rPr>
          <w:rFonts w:cs="Arial"/>
          <w:b/>
          <w:sz w:val="20"/>
          <w:szCs w:val="22"/>
        </w:rPr>
      </w:pPr>
    </w:p>
    <w:p w14:paraId="566D5F34" w14:textId="77777777" w:rsidR="000248C7" w:rsidRPr="00D0042B" w:rsidRDefault="000248C7" w:rsidP="00B46FE5">
      <w:pPr>
        <w:ind w:left="-540"/>
        <w:rPr>
          <w:rFonts w:cs="Arial"/>
          <w:b/>
          <w:sz w:val="20"/>
          <w:szCs w:val="22"/>
        </w:rPr>
      </w:pPr>
    </w:p>
    <w:tbl>
      <w:tblPr>
        <w:tblStyle w:val="TableGrid"/>
        <w:tblW w:w="9246" w:type="dxa"/>
        <w:tblInd w:w="-318" w:type="dxa"/>
        <w:tblLook w:val="01E0" w:firstRow="1" w:lastRow="1" w:firstColumn="1" w:lastColumn="1" w:noHBand="0" w:noVBand="0"/>
      </w:tblPr>
      <w:tblGrid>
        <w:gridCol w:w="2836"/>
        <w:gridCol w:w="6410"/>
      </w:tblGrid>
      <w:tr w:rsidR="000248C7" w:rsidRPr="00D0042B" w14:paraId="4AC71F2A" w14:textId="77777777" w:rsidTr="0090411C">
        <w:trPr>
          <w:trHeight w:val="567"/>
        </w:trPr>
        <w:tc>
          <w:tcPr>
            <w:tcW w:w="2836" w:type="dxa"/>
            <w:shd w:val="clear" w:color="auto" w:fill="F8F7F2"/>
            <w:vAlign w:val="center"/>
          </w:tcPr>
          <w:p w14:paraId="3CEA23FC" w14:textId="77777777" w:rsidR="000248C7" w:rsidRPr="00C0744D" w:rsidRDefault="000248C7" w:rsidP="00245767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Module code and title</w:t>
            </w:r>
          </w:p>
        </w:tc>
        <w:tc>
          <w:tcPr>
            <w:tcW w:w="6410" w:type="dxa"/>
            <w:vAlign w:val="center"/>
          </w:tcPr>
          <w:p w14:paraId="7D734911" w14:textId="77777777" w:rsidR="000248C7" w:rsidRPr="00C0744D" w:rsidRDefault="000248C7" w:rsidP="00002EC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152AF5">
              <w:rPr>
                <w:rFonts w:cs="Arial"/>
                <w:noProof/>
                <w:sz w:val="18"/>
                <w:szCs w:val="18"/>
              </w:rPr>
              <w:t>COMP1101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152AF5">
              <w:rPr>
                <w:rFonts w:cs="Arial"/>
                <w:noProof/>
                <w:sz w:val="18"/>
                <w:szCs w:val="18"/>
              </w:rPr>
              <w:t>Programming (Black)</w:t>
            </w:r>
            <w:r>
              <w:rPr>
                <w:rFonts w:cs="Arial"/>
                <w:sz w:val="18"/>
                <w:szCs w:val="18"/>
              </w:rPr>
              <w:t xml:space="preserve"> </w:t>
            </w:r>
          </w:p>
        </w:tc>
      </w:tr>
      <w:tr w:rsidR="000248C7" w:rsidRPr="004E6614" w14:paraId="7DB769B1" w14:textId="77777777" w:rsidTr="0090411C">
        <w:trPr>
          <w:trHeight w:val="567"/>
        </w:trPr>
        <w:tc>
          <w:tcPr>
            <w:tcW w:w="2836" w:type="dxa"/>
            <w:shd w:val="clear" w:color="auto" w:fill="F8F7F2"/>
            <w:vAlign w:val="center"/>
          </w:tcPr>
          <w:p w14:paraId="54037030" w14:textId="77777777" w:rsidR="000248C7" w:rsidRPr="00C0744D" w:rsidRDefault="000248C7" w:rsidP="00245767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 w:rsidRPr="00C0744D">
              <w:rPr>
                <w:rFonts w:cs="Arial"/>
                <w:b/>
                <w:sz w:val="18"/>
                <w:szCs w:val="18"/>
              </w:rPr>
              <w:t xml:space="preserve">Academic </w:t>
            </w:r>
            <w:r>
              <w:rPr>
                <w:rFonts w:cs="Arial"/>
                <w:b/>
                <w:sz w:val="18"/>
                <w:szCs w:val="18"/>
              </w:rPr>
              <w:t>y</w:t>
            </w:r>
            <w:r w:rsidRPr="00C0744D">
              <w:rPr>
                <w:rFonts w:cs="Arial"/>
                <w:b/>
                <w:sz w:val="18"/>
                <w:szCs w:val="18"/>
              </w:rPr>
              <w:t>ear</w:t>
            </w:r>
          </w:p>
        </w:tc>
        <w:tc>
          <w:tcPr>
            <w:tcW w:w="6410" w:type="dxa"/>
            <w:vAlign w:val="center"/>
          </w:tcPr>
          <w:p w14:paraId="22F3CACA" w14:textId="77777777" w:rsidR="000248C7" w:rsidRPr="004E6614" w:rsidRDefault="000248C7" w:rsidP="00FA5FC5">
            <w:pPr>
              <w:spacing w:before="60" w:after="60"/>
              <w:rPr>
                <w:rFonts w:cs="Arial"/>
                <w:color w:val="000000" w:themeColor="text1"/>
                <w:sz w:val="18"/>
                <w:szCs w:val="18"/>
                <w:highlight w:val="yellow"/>
              </w:rPr>
            </w:pPr>
            <w:r w:rsidRPr="0022409E">
              <w:rPr>
                <w:rFonts w:cs="Arial"/>
                <w:color w:val="000000" w:themeColor="text1"/>
                <w:sz w:val="18"/>
                <w:szCs w:val="18"/>
              </w:rPr>
              <w:t>202</w:t>
            </w:r>
            <w:r>
              <w:rPr>
                <w:rFonts w:cs="Arial"/>
                <w:color w:val="000000" w:themeColor="text1"/>
                <w:sz w:val="18"/>
                <w:szCs w:val="18"/>
              </w:rPr>
              <w:t>5</w:t>
            </w:r>
            <w:r w:rsidRPr="0022409E">
              <w:rPr>
                <w:rFonts w:cs="Arial"/>
                <w:color w:val="000000" w:themeColor="text1"/>
                <w:sz w:val="18"/>
                <w:szCs w:val="18"/>
              </w:rPr>
              <w:t>-2</w:t>
            </w:r>
            <w:r>
              <w:rPr>
                <w:rFonts w:cs="Arial"/>
                <w:color w:val="000000" w:themeColor="text1"/>
                <w:sz w:val="18"/>
                <w:szCs w:val="18"/>
              </w:rPr>
              <w:t>6</w:t>
            </w:r>
          </w:p>
        </w:tc>
      </w:tr>
      <w:tr w:rsidR="000248C7" w:rsidRPr="00D0042B" w14:paraId="4A17EA0C" w14:textId="77777777" w:rsidTr="0090411C">
        <w:trPr>
          <w:trHeight w:val="567"/>
        </w:trPr>
        <w:tc>
          <w:tcPr>
            <w:tcW w:w="2836" w:type="dxa"/>
            <w:shd w:val="clear" w:color="auto" w:fill="F8F7F2"/>
            <w:vAlign w:val="center"/>
          </w:tcPr>
          <w:p w14:paraId="005EA1FE" w14:textId="77777777" w:rsidR="000248C7" w:rsidRDefault="000248C7" w:rsidP="00002EC0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Coursework title</w:t>
            </w:r>
          </w:p>
        </w:tc>
        <w:tc>
          <w:tcPr>
            <w:tcW w:w="6410" w:type="dxa"/>
            <w:vAlign w:val="center"/>
          </w:tcPr>
          <w:p w14:paraId="497935F6" w14:textId="6CC8E8F5" w:rsidR="000248C7" w:rsidRPr="00C0744D" w:rsidRDefault="000248C7" w:rsidP="00002EC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152AF5">
              <w:rPr>
                <w:rFonts w:cs="Arial"/>
                <w:noProof/>
                <w:sz w:val="18"/>
                <w:szCs w:val="18"/>
              </w:rPr>
              <w:t>Web Development</w:t>
            </w:r>
            <w:r w:rsidR="004864DC">
              <w:rPr>
                <w:rFonts w:cs="Arial"/>
                <w:noProof/>
                <w:sz w:val="18"/>
                <w:szCs w:val="18"/>
              </w:rPr>
              <w:t xml:space="preserve"> including Peer Assessment</w:t>
            </w:r>
          </w:p>
        </w:tc>
      </w:tr>
      <w:tr w:rsidR="000248C7" w:rsidRPr="00D0042B" w14:paraId="57B5B152" w14:textId="77777777" w:rsidTr="0090411C">
        <w:trPr>
          <w:trHeight w:val="567"/>
        </w:trPr>
        <w:tc>
          <w:tcPr>
            <w:tcW w:w="2836" w:type="dxa"/>
            <w:shd w:val="clear" w:color="auto" w:fill="F8F7F2"/>
            <w:vAlign w:val="center"/>
          </w:tcPr>
          <w:p w14:paraId="127AA1C2" w14:textId="77777777" w:rsidR="000248C7" w:rsidRDefault="000248C7" w:rsidP="00002EC0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Coursework credits</w:t>
            </w:r>
          </w:p>
        </w:tc>
        <w:tc>
          <w:tcPr>
            <w:tcW w:w="6410" w:type="dxa"/>
            <w:vAlign w:val="center"/>
          </w:tcPr>
          <w:p w14:paraId="059C4953" w14:textId="206AAF1B" w:rsidR="000248C7" w:rsidRPr="00C0744D" w:rsidRDefault="004864DC" w:rsidP="00002EC0">
            <w:pPr>
              <w:spacing w:before="60" w:after="6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10</w:t>
            </w:r>
            <w:r w:rsidR="000248C7">
              <w:rPr>
                <w:rFonts w:cs="Arial"/>
                <w:sz w:val="18"/>
                <w:szCs w:val="18"/>
              </w:rPr>
              <w:t xml:space="preserve"> credits</w:t>
            </w:r>
          </w:p>
        </w:tc>
      </w:tr>
      <w:tr w:rsidR="000248C7" w:rsidRPr="00D0042B" w14:paraId="7FBEA656" w14:textId="77777777" w:rsidTr="0090411C">
        <w:trPr>
          <w:trHeight w:val="579"/>
        </w:trPr>
        <w:tc>
          <w:tcPr>
            <w:tcW w:w="2836" w:type="dxa"/>
            <w:shd w:val="clear" w:color="auto" w:fill="F8F7F2"/>
            <w:vAlign w:val="center"/>
          </w:tcPr>
          <w:p w14:paraId="70606B28" w14:textId="77777777" w:rsidR="000248C7" w:rsidRDefault="000248C7" w:rsidP="00C27F08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% of module’s final mark</w:t>
            </w:r>
          </w:p>
        </w:tc>
        <w:tc>
          <w:tcPr>
            <w:tcW w:w="6410" w:type="dxa"/>
            <w:vAlign w:val="center"/>
          </w:tcPr>
          <w:p w14:paraId="3DFBCB9A" w14:textId="17975481" w:rsidR="000248C7" w:rsidRPr="00C0744D" w:rsidRDefault="004864DC" w:rsidP="00C27F08">
            <w:pPr>
              <w:spacing w:before="60" w:after="6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t>50</w:t>
            </w:r>
            <w:r w:rsidR="000248C7" w:rsidRPr="00152AF5">
              <w:rPr>
                <w:rFonts w:cs="Arial"/>
                <w:noProof/>
                <w:sz w:val="18"/>
                <w:szCs w:val="18"/>
              </w:rPr>
              <w:t>%</w:t>
            </w:r>
          </w:p>
        </w:tc>
      </w:tr>
      <w:tr w:rsidR="000248C7" w:rsidRPr="00D0042B" w14:paraId="05EBB218" w14:textId="77777777" w:rsidTr="0090411C">
        <w:trPr>
          <w:trHeight w:val="567"/>
        </w:trPr>
        <w:tc>
          <w:tcPr>
            <w:tcW w:w="2836" w:type="dxa"/>
            <w:shd w:val="clear" w:color="auto" w:fill="F8F7F2"/>
            <w:vAlign w:val="center"/>
          </w:tcPr>
          <w:p w14:paraId="500037D0" w14:textId="77777777" w:rsidR="000248C7" w:rsidRDefault="000248C7" w:rsidP="00002EC0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Lecturer</w:t>
            </w:r>
          </w:p>
        </w:tc>
        <w:tc>
          <w:tcPr>
            <w:tcW w:w="6410" w:type="dxa"/>
            <w:vAlign w:val="center"/>
          </w:tcPr>
          <w:p w14:paraId="336A0918" w14:textId="77777777" w:rsidR="000248C7" w:rsidRPr="00C0744D" w:rsidRDefault="000248C7" w:rsidP="00002EC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152AF5">
              <w:rPr>
                <w:rFonts w:cs="Arial"/>
                <w:noProof/>
                <w:sz w:val="18"/>
                <w:szCs w:val="18"/>
              </w:rPr>
              <w:t>Steven Bradley</w:t>
            </w:r>
          </w:p>
        </w:tc>
      </w:tr>
      <w:tr w:rsidR="000248C7" w:rsidRPr="00D0042B" w14:paraId="2949AA98" w14:textId="77777777" w:rsidTr="0090411C">
        <w:trPr>
          <w:trHeight w:val="567"/>
        </w:trPr>
        <w:tc>
          <w:tcPr>
            <w:tcW w:w="2836" w:type="dxa"/>
            <w:shd w:val="clear" w:color="auto" w:fill="F8F7F2"/>
            <w:vAlign w:val="center"/>
          </w:tcPr>
          <w:p w14:paraId="3E1BE410" w14:textId="77777777" w:rsidR="000248C7" w:rsidRDefault="000248C7" w:rsidP="00002EC0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Submission date*</w:t>
            </w:r>
          </w:p>
        </w:tc>
        <w:tc>
          <w:tcPr>
            <w:tcW w:w="6410" w:type="dxa"/>
            <w:vAlign w:val="center"/>
          </w:tcPr>
          <w:p w14:paraId="4F090D22" w14:textId="77777777" w:rsidR="000248C7" w:rsidRPr="00C0744D" w:rsidRDefault="000248C7" w:rsidP="00002EC0">
            <w:pPr>
              <w:spacing w:before="60" w:after="6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t>Thursday, 29 January, 2026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152AF5">
              <w:rPr>
                <w:rFonts w:cs="Arial"/>
                <w:noProof/>
                <w:sz w:val="18"/>
                <w:szCs w:val="18"/>
              </w:rPr>
              <w:t>14:00</w:t>
            </w:r>
          </w:p>
        </w:tc>
      </w:tr>
      <w:tr w:rsidR="000248C7" w:rsidRPr="00D0042B" w14:paraId="7D5C59EE" w14:textId="77777777" w:rsidTr="0090411C">
        <w:trPr>
          <w:trHeight w:val="567"/>
        </w:trPr>
        <w:tc>
          <w:tcPr>
            <w:tcW w:w="2836" w:type="dxa"/>
            <w:shd w:val="clear" w:color="auto" w:fill="F8F7F2"/>
            <w:vAlign w:val="center"/>
          </w:tcPr>
          <w:p w14:paraId="0A224983" w14:textId="77777777" w:rsidR="000248C7" w:rsidRDefault="000248C7" w:rsidP="00002EC0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Estimated hours of work</w:t>
            </w:r>
          </w:p>
        </w:tc>
        <w:tc>
          <w:tcPr>
            <w:tcW w:w="6410" w:type="dxa"/>
            <w:vAlign w:val="center"/>
          </w:tcPr>
          <w:p w14:paraId="606AD438" w14:textId="1A434E47" w:rsidR="000248C7" w:rsidRDefault="000E3584" w:rsidP="00002EC0">
            <w:pPr>
              <w:spacing w:before="60" w:after="6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20</w:t>
            </w:r>
          </w:p>
        </w:tc>
      </w:tr>
      <w:tr w:rsidR="000248C7" w:rsidRPr="00D0042B" w14:paraId="32EE6EAB" w14:textId="77777777" w:rsidTr="0090411C">
        <w:trPr>
          <w:trHeight w:val="567"/>
        </w:trPr>
        <w:tc>
          <w:tcPr>
            <w:tcW w:w="2836" w:type="dxa"/>
            <w:shd w:val="clear" w:color="auto" w:fill="F8F7F2"/>
            <w:vAlign w:val="center"/>
          </w:tcPr>
          <w:p w14:paraId="5AF30DC0" w14:textId="77777777" w:rsidR="000248C7" w:rsidRDefault="000248C7" w:rsidP="00002EC0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Submission method</w:t>
            </w:r>
          </w:p>
        </w:tc>
        <w:tc>
          <w:tcPr>
            <w:tcW w:w="6410" w:type="dxa"/>
            <w:vAlign w:val="center"/>
          </w:tcPr>
          <w:p w14:paraId="39635631" w14:textId="77777777" w:rsidR="000248C7" w:rsidRPr="00C0744D" w:rsidRDefault="000248C7" w:rsidP="00002EC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152AF5">
              <w:rPr>
                <w:rFonts w:cs="Arial"/>
                <w:noProof/>
                <w:sz w:val="18"/>
                <w:szCs w:val="18"/>
              </w:rPr>
              <w:t>Ultra</w:t>
            </w:r>
          </w:p>
        </w:tc>
      </w:tr>
    </w:tbl>
    <w:p w14:paraId="001859EF" w14:textId="77777777" w:rsidR="000248C7" w:rsidRDefault="000248C7" w:rsidP="007F225E">
      <w:pPr>
        <w:rPr>
          <w:rFonts w:cs="Arial"/>
          <w:b/>
          <w:sz w:val="16"/>
          <w:szCs w:val="20"/>
        </w:rPr>
      </w:pPr>
    </w:p>
    <w:tbl>
      <w:tblPr>
        <w:tblStyle w:val="TableGrid"/>
        <w:tblW w:w="9244" w:type="dxa"/>
        <w:tblInd w:w="-318" w:type="dxa"/>
        <w:tblLook w:val="01E0" w:firstRow="1" w:lastRow="1" w:firstColumn="1" w:lastColumn="1" w:noHBand="0" w:noVBand="0"/>
      </w:tblPr>
      <w:tblGrid>
        <w:gridCol w:w="2836"/>
        <w:gridCol w:w="6408"/>
      </w:tblGrid>
      <w:tr w:rsidR="000248C7" w:rsidRPr="00D0042B" w14:paraId="743D8D6D" w14:textId="77777777" w:rsidTr="0090411C">
        <w:trPr>
          <w:trHeight w:val="1027"/>
        </w:trPr>
        <w:tc>
          <w:tcPr>
            <w:tcW w:w="2836" w:type="dxa"/>
            <w:shd w:val="clear" w:color="auto" w:fill="F8F7F2"/>
            <w:vAlign w:val="center"/>
          </w:tcPr>
          <w:p w14:paraId="413EE810" w14:textId="77777777" w:rsidR="000248C7" w:rsidRDefault="000248C7" w:rsidP="004E52B2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Additional coursework files</w:t>
            </w:r>
          </w:p>
        </w:tc>
        <w:tc>
          <w:tcPr>
            <w:tcW w:w="6408" w:type="dxa"/>
            <w:tcBorders>
              <w:bottom w:val="single" w:sz="4" w:space="0" w:color="000000"/>
            </w:tcBorders>
            <w:vAlign w:val="center"/>
          </w:tcPr>
          <w:p w14:paraId="2559772C" w14:textId="1985BC78" w:rsidR="000248C7" w:rsidRPr="00F67326" w:rsidRDefault="00834B2C" w:rsidP="004E52B2">
            <w:pPr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None</w:t>
            </w:r>
          </w:p>
        </w:tc>
      </w:tr>
      <w:tr w:rsidR="000248C7" w:rsidRPr="00D0042B" w14:paraId="3820161D" w14:textId="77777777" w:rsidTr="0090411C">
        <w:trPr>
          <w:trHeight w:val="1021"/>
        </w:trPr>
        <w:tc>
          <w:tcPr>
            <w:tcW w:w="2836" w:type="dxa"/>
            <w:shd w:val="clear" w:color="auto" w:fill="F8F7F2"/>
            <w:vAlign w:val="center"/>
          </w:tcPr>
          <w:p w14:paraId="78678282" w14:textId="77777777" w:rsidR="000248C7" w:rsidRDefault="000248C7" w:rsidP="004E52B2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Required submission items</w:t>
            </w:r>
          </w:p>
          <w:p w14:paraId="3606B56E" w14:textId="77777777" w:rsidR="000248C7" w:rsidRPr="00C0744D" w:rsidRDefault="000248C7" w:rsidP="004E52B2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and formats</w:t>
            </w:r>
          </w:p>
        </w:tc>
        <w:tc>
          <w:tcPr>
            <w:tcW w:w="6408" w:type="dxa"/>
            <w:tcBorders>
              <w:right w:val="single" w:sz="4" w:space="0" w:color="auto"/>
            </w:tcBorders>
            <w:vAlign w:val="center"/>
          </w:tcPr>
          <w:p w14:paraId="59E29644" w14:textId="77777777" w:rsidR="00834B2C" w:rsidRPr="00834B2C" w:rsidRDefault="00834B2C" w:rsidP="00834B2C">
            <w:pPr>
              <w:spacing w:before="60" w:after="60"/>
              <w:rPr>
                <w:rFonts w:cs="Arial"/>
                <w:sz w:val="18"/>
                <w:szCs w:val="16"/>
              </w:rPr>
            </w:pPr>
            <w:r w:rsidRPr="00834B2C">
              <w:rPr>
                <w:rFonts w:cs="Arial"/>
                <w:sz w:val="18"/>
                <w:szCs w:val="16"/>
              </w:rPr>
              <w:t>Source code (all zipped)</w:t>
            </w:r>
          </w:p>
          <w:p w14:paraId="64AB8A30" w14:textId="77777777" w:rsidR="00834B2C" w:rsidRPr="00834B2C" w:rsidRDefault="00834B2C" w:rsidP="00834B2C">
            <w:pPr>
              <w:spacing w:before="60" w:after="60"/>
              <w:rPr>
                <w:rFonts w:cs="Arial"/>
                <w:sz w:val="18"/>
                <w:szCs w:val="16"/>
              </w:rPr>
            </w:pPr>
          </w:p>
          <w:p w14:paraId="23E14B53" w14:textId="14E9C4A4" w:rsidR="00834B2C" w:rsidRPr="00834B2C" w:rsidRDefault="00834B2C" w:rsidP="00834B2C">
            <w:pPr>
              <w:pStyle w:val="ListParagraph"/>
              <w:numPr>
                <w:ilvl w:val="0"/>
                <w:numId w:val="41"/>
              </w:numPr>
              <w:spacing w:before="60" w:after="60"/>
              <w:rPr>
                <w:rFonts w:cs="Arial"/>
                <w:sz w:val="18"/>
                <w:szCs w:val="16"/>
              </w:rPr>
            </w:pPr>
            <w:r w:rsidRPr="00834B2C">
              <w:rPr>
                <w:rFonts w:cs="Arial"/>
                <w:sz w:val="18"/>
                <w:szCs w:val="16"/>
              </w:rPr>
              <w:t>HTML and CSS and any media</w:t>
            </w:r>
          </w:p>
          <w:p w14:paraId="15137A9C" w14:textId="51835080" w:rsidR="00834B2C" w:rsidRPr="00834B2C" w:rsidRDefault="00834B2C" w:rsidP="00834B2C">
            <w:pPr>
              <w:pStyle w:val="ListParagraph"/>
              <w:numPr>
                <w:ilvl w:val="0"/>
                <w:numId w:val="41"/>
              </w:numPr>
              <w:spacing w:before="60" w:after="60"/>
              <w:rPr>
                <w:rFonts w:cs="Arial"/>
                <w:sz w:val="18"/>
                <w:szCs w:val="16"/>
              </w:rPr>
            </w:pPr>
            <w:r w:rsidRPr="00834B2C">
              <w:rPr>
                <w:rFonts w:cs="Arial"/>
                <w:sz w:val="18"/>
                <w:szCs w:val="16"/>
              </w:rPr>
              <w:t xml:space="preserve">Client and </w:t>
            </w:r>
            <w:proofErr w:type="gramStart"/>
            <w:r w:rsidRPr="00834B2C">
              <w:rPr>
                <w:rFonts w:cs="Arial"/>
                <w:sz w:val="18"/>
                <w:szCs w:val="16"/>
              </w:rPr>
              <w:t>server side</w:t>
            </w:r>
            <w:proofErr w:type="gramEnd"/>
            <w:r w:rsidRPr="00834B2C">
              <w:rPr>
                <w:rFonts w:cs="Arial"/>
                <w:sz w:val="18"/>
                <w:szCs w:val="16"/>
              </w:rPr>
              <w:t xml:space="preserve"> JavaScript</w:t>
            </w:r>
          </w:p>
          <w:p w14:paraId="275362C7" w14:textId="1A71EA85" w:rsidR="00834B2C" w:rsidRPr="00834B2C" w:rsidRDefault="00834B2C" w:rsidP="00834B2C">
            <w:pPr>
              <w:pStyle w:val="ListParagraph"/>
              <w:numPr>
                <w:ilvl w:val="0"/>
                <w:numId w:val="41"/>
              </w:numPr>
              <w:spacing w:before="60" w:after="60"/>
              <w:rPr>
                <w:rFonts w:cs="Arial"/>
                <w:sz w:val="18"/>
                <w:szCs w:val="16"/>
              </w:rPr>
            </w:pPr>
            <w:proofErr w:type="spellStart"/>
            <w:proofErr w:type="gramStart"/>
            <w:r w:rsidRPr="00834B2C">
              <w:rPr>
                <w:rFonts w:cs="Arial"/>
                <w:sz w:val="18"/>
                <w:szCs w:val="16"/>
              </w:rPr>
              <w:t>package.json</w:t>
            </w:r>
            <w:proofErr w:type="spellEnd"/>
            <w:proofErr w:type="gramEnd"/>
            <w:r w:rsidRPr="00834B2C">
              <w:rPr>
                <w:rFonts w:cs="Arial"/>
                <w:sz w:val="18"/>
                <w:szCs w:val="16"/>
              </w:rPr>
              <w:t xml:space="preserve"> including test and pretest scripts</w:t>
            </w:r>
          </w:p>
          <w:p w14:paraId="4501374C" w14:textId="1A503A31" w:rsidR="00834B2C" w:rsidRPr="00834B2C" w:rsidRDefault="00834B2C" w:rsidP="00834B2C">
            <w:pPr>
              <w:pStyle w:val="ListParagraph"/>
              <w:numPr>
                <w:ilvl w:val="0"/>
                <w:numId w:val="41"/>
              </w:numPr>
              <w:spacing w:before="60" w:after="60"/>
              <w:rPr>
                <w:rFonts w:cs="Arial"/>
                <w:sz w:val="18"/>
                <w:szCs w:val="16"/>
              </w:rPr>
            </w:pPr>
            <w:r w:rsidRPr="00834B2C">
              <w:rPr>
                <w:rFonts w:cs="Arial"/>
                <w:sz w:val="18"/>
                <w:szCs w:val="16"/>
              </w:rPr>
              <w:t>jest test cases e.g. app.test.js</w:t>
            </w:r>
          </w:p>
          <w:p w14:paraId="5AB331A1" w14:textId="5D6B4B60" w:rsidR="00834B2C" w:rsidRPr="00834B2C" w:rsidRDefault="00834B2C" w:rsidP="00834B2C">
            <w:pPr>
              <w:pStyle w:val="ListParagraph"/>
              <w:numPr>
                <w:ilvl w:val="0"/>
                <w:numId w:val="41"/>
              </w:numPr>
              <w:spacing w:before="60" w:after="60"/>
              <w:rPr>
                <w:rFonts w:cs="Arial"/>
                <w:sz w:val="18"/>
                <w:szCs w:val="16"/>
              </w:rPr>
            </w:pPr>
            <w:r w:rsidRPr="00834B2C">
              <w:rPr>
                <w:rFonts w:cs="Arial"/>
                <w:sz w:val="18"/>
                <w:szCs w:val="16"/>
              </w:rPr>
              <w:t>documentation of API</w:t>
            </w:r>
          </w:p>
          <w:p w14:paraId="2783D138" w14:textId="1A959E13" w:rsidR="00834B2C" w:rsidRPr="00834B2C" w:rsidRDefault="00834B2C" w:rsidP="00834B2C">
            <w:pPr>
              <w:pStyle w:val="ListParagraph"/>
              <w:numPr>
                <w:ilvl w:val="0"/>
                <w:numId w:val="41"/>
              </w:numPr>
              <w:spacing w:before="60" w:after="60"/>
              <w:rPr>
                <w:rFonts w:cs="Arial"/>
                <w:sz w:val="18"/>
                <w:szCs w:val="16"/>
              </w:rPr>
            </w:pPr>
            <w:r w:rsidRPr="00834B2C">
              <w:rPr>
                <w:rFonts w:cs="Arial"/>
                <w:sz w:val="18"/>
                <w:szCs w:val="16"/>
              </w:rPr>
              <w:t xml:space="preserve">demonstration video </w:t>
            </w:r>
          </w:p>
          <w:p w14:paraId="06FE221F" w14:textId="77777777" w:rsidR="00834B2C" w:rsidRPr="00834B2C" w:rsidRDefault="00834B2C" w:rsidP="00834B2C">
            <w:pPr>
              <w:spacing w:before="60" w:after="60"/>
              <w:rPr>
                <w:rFonts w:cs="Arial"/>
                <w:sz w:val="18"/>
                <w:szCs w:val="16"/>
              </w:rPr>
            </w:pPr>
          </w:p>
          <w:p w14:paraId="3A6B0EB5" w14:textId="5E6FAB65" w:rsidR="000248C7" w:rsidRPr="00834B2C" w:rsidRDefault="00834B2C" w:rsidP="00834B2C">
            <w:pPr>
              <w:spacing w:before="60" w:after="60"/>
              <w:rPr>
                <w:rFonts w:cs="Arial"/>
                <w:sz w:val="18"/>
                <w:szCs w:val="16"/>
              </w:rPr>
            </w:pPr>
            <w:r w:rsidRPr="00834B2C">
              <w:rPr>
                <w:rFonts w:cs="Arial"/>
                <w:sz w:val="18"/>
                <w:szCs w:val="16"/>
              </w:rPr>
              <w:t>Should not include `</w:t>
            </w:r>
            <w:proofErr w:type="spellStart"/>
            <w:r w:rsidRPr="00834B2C">
              <w:rPr>
                <w:rFonts w:cs="Arial"/>
                <w:sz w:val="18"/>
                <w:szCs w:val="16"/>
              </w:rPr>
              <w:t>node_modules</w:t>
            </w:r>
            <w:proofErr w:type="spellEnd"/>
            <w:r w:rsidRPr="00834B2C">
              <w:rPr>
                <w:rFonts w:cs="Arial"/>
                <w:sz w:val="18"/>
                <w:szCs w:val="16"/>
              </w:rPr>
              <w:t>` in submission</w:t>
            </w:r>
          </w:p>
        </w:tc>
      </w:tr>
    </w:tbl>
    <w:p w14:paraId="41FD20A4" w14:textId="77777777" w:rsidR="000248C7" w:rsidRDefault="000248C7" w:rsidP="007F225E">
      <w:pPr>
        <w:ind w:left="-540"/>
        <w:rPr>
          <w:rFonts w:cs="Arial"/>
          <w:b/>
          <w:sz w:val="20"/>
          <w:szCs w:val="22"/>
        </w:rPr>
      </w:pPr>
    </w:p>
    <w:p w14:paraId="26D9FFB5" w14:textId="77777777" w:rsidR="000248C7" w:rsidRDefault="000248C7" w:rsidP="007F225E">
      <w:pPr>
        <w:ind w:left="-426"/>
        <w:rPr>
          <w:rFonts w:cs="Arial"/>
          <w:bCs/>
          <w:sz w:val="20"/>
          <w:szCs w:val="20"/>
        </w:rPr>
      </w:pPr>
      <w:r w:rsidRPr="00071687">
        <w:rPr>
          <w:rFonts w:cs="Arial"/>
          <w:bCs/>
          <w:sz w:val="20"/>
          <w:szCs w:val="20"/>
        </w:rPr>
        <w:t xml:space="preserve">* This is the deadline for all submissions except where an approved extension is in place. </w:t>
      </w:r>
      <w:r>
        <w:rPr>
          <w:rFonts w:cs="Arial"/>
          <w:bCs/>
          <w:sz w:val="20"/>
          <w:szCs w:val="20"/>
        </w:rPr>
        <w:t xml:space="preserve">For assessments carried out in weekly </w:t>
      </w:r>
      <w:proofErr w:type="spellStart"/>
      <w:r>
        <w:rPr>
          <w:rFonts w:cs="Arial"/>
          <w:bCs/>
          <w:sz w:val="20"/>
          <w:szCs w:val="20"/>
        </w:rPr>
        <w:t>practicals</w:t>
      </w:r>
      <w:proofErr w:type="spellEnd"/>
      <w:r>
        <w:rPr>
          <w:rFonts w:cs="Arial"/>
          <w:bCs/>
          <w:sz w:val="20"/>
          <w:szCs w:val="20"/>
        </w:rPr>
        <w:t xml:space="preserve"> or other scheduled sessions, the date shown will be the Monday of the week in which the assessments take place.</w:t>
      </w:r>
    </w:p>
    <w:p w14:paraId="14338B36" w14:textId="77777777" w:rsidR="000248C7" w:rsidRDefault="000248C7" w:rsidP="007F225E">
      <w:pPr>
        <w:ind w:left="-426"/>
        <w:rPr>
          <w:rFonts w:cs="Arial"/>
          <w:bCs/>
          <w:sz w:val="20"/>
          <w:szCs w:val="20"/>
        </w:rPr>
      </w:pPr>
    </w:p>
    <w:p w14:paraId="187062E6" w14:textId="77777777" w:rsidR="000248C7" w:rsidRDefault="000248C7" w:rsidP="007F225E">
      <w:pPr>
        <w:ind w:left="-426"/>
        <w:rPr>
          <w:rFonts w:cs="Arial"/>
          <w:bCs/>
          <w:sz w:val="20"/>
          <w:szCs w:val="20"/>
        </w:rPr>
      </w:pPr>
      <w:r w:rsidRPr="00071687">
        <w:rPr>
          <w:rFonts w:cs="Arial"/>
          <w:bCs/>
          <w:sz w:val="20"/>
          <w:szCs w:val="20"/>
        </w:rPr>
        <w:t xml:space="preserve">Late submissions received within 5 working days of the deadline will be capped at 40%. </w:t>
      </w:r>
    </w:p>
    <w:p w14:paraId="2A8EC196" w14:textId="77777777" w:rsidR="000248C7" w:rsidRDefault="000248C7" w:rsidP="007F225E">
      <w:pPr>
        <w:ind w:left="-426"/>
        <w:rPr>
          <w:rFonts w:cs="Arial"/>
          <w:bCs/>
          <w:sz w:val="20"/>
          <w:szCs w:val="20"/>
        </w:rPr>
      </w:pPr>
      <w:r w:rsidRPr="00071687">
        <w:rPr>
          <w:rFonts w:cs="Arial"/>
          <w:bCs/>
          <w:sz w:val="20"/>
          <w:szCs w:val="20"/>
        </w:rPr>
        <w:t xml:space="preserve">Late submissions received later than 5 days after the deadline will receive a mark of 0. </w:t>
      </w:r>
    </w:p>
    <w:p w14:paraId="41A55B87" w14:textId="77777777" w:rsidR="000248C7" w:rsidRPr="00071687" w:rsidRDefault="000248C7" w:rsidP="007F225E">
      <w:pPr>
        <w:ind w:left="-426"/>
        <w:rPr>
          <w:rFonts w:cs="Arial"/>
          <w:bCs/>
          <w:sz w:val="20"/>
          <w:szCs w:val="20"/>
        </w:rPr>
      </w:pPr>
      <w:r>
        <w:rPr>
          <w:rFonts w:cs="Arial"/>
          <w:bCs/>
          <w:sz w:val="20"/>
          <w:szCs w:val="20"/>
        </w:rPr>
        <w:t>It is your responsibility to check that your submission has uploaded successfully and obtain a submission receipt.</w:t>
      </w:r>
    </w:p>
    <w:p w14:paraId="7FB5212E" w14:textId="77777777" w:rsidR="000248C7" w:rsidRDefault="000248C7" w:rsidP="007F225E">
      <w:pPr>
        <w:ind w:left="-426"/>
        <w:rPr>
          <w:rFonts w:cs="Arial"/>
          <w:b/>
          <w:sz w:val="16"/>
          <w:szCs w:val="20"/>
        </w:rPr>
      </w:pPr>
    </w:p>
    <w:p w14:paraId="62C6EB6D" w14:textId="77777777" w:rsidR="000248C7" w:rsidRPr="00071687" w:rsidRDefault="000248C7" w:rsidP="007F225E">
      <w:pPr>
        <w:ind w:left="-426"/>
        <w:rPr>
          <w:rFonts w:cs="Arial"/>
          <w:b/>
          <w:sz w:val="16"/>
          <w:szCs w:val="20"/>
        </w:rPr>
      </w:pPr>
      <w:r w:rsidRPr="00071687">
        <w:rPr>
          <w:rFonts w:cs="Arial"/>
          <w:color w:val="000000"/>
          <w:sz w:val="20"/>
          <w:szCs w:val="21"/>
        </w:rPr>
        <w:t>Your work must be done by yourself</w:t>
      </w:r>
      <w:r>
        <w:rPr>
          <w:rFonts w:cs="Arial"/>
          <w:color w:val="000000"/>
          <w:sz w:val="20"/>
          <w:szCs w:val="21"/>
        </w:rPr>
        <w:t xml:space="preserve"> (or your group, if there is an assigned groupwork component)</w:t>
      </w:r>
      <w:r w:rsidRPr="00071687">
        <w:rPr>
          <w:rFonts w:cs="Arial"/>
          <w:color w:val="000000"/>
          <w:sz w:val="20"/>
          <w:szCs w:val="21"/>
        </w:rPr>
        <w:t xml:space="preserve"> and comply with the university rules about plagiarism and collusion. </w:t>
      </w:r>
      <w:r w:rsidRPr="007B5E3B">
        <w:rPr>
          <w:rFonts w:cs="Arial"/>
          <w:color w:val="000000"/>
          <w:sz w:val="20"/>
          <w:szCs w:val="21"/>
        </w:rPr>
        <w:t>Students suspected of plagiarism, either of published or unpublished sources, including the work of other students, or of collusion will be dealt with according to University guidelines</w:t>
      </w:r>
      <w:r w:rsidRPr="00071687">
        <w:rPr>
          <w:rFonts w:cs="Arial"/>
          <w:color w:val="000000"/>
          <w:sz w:val="20"/>
          <w:szCs w:val="21"/>
        </w:rPr>
        <w:t xml:space="preserve"> (</w:t>
      </w:r>
      <w:hyperlink r:id="rId11" w:history="1">
        <w:r w:rsidRPr="00071687">
          <w:rPr>
            <w:rStyle w:val="Hyperlink"/>
            <w:rFonts w:cs="Arial"/>
            <w:color w:val="0078D7"/>
            <w:sz w:val="20"/>
            <w:szCs w:val="21"/>
          </w:rPr>
          <w:t>https://www.dur.ac.uk/learningandteaching.handbook/6/2/4/</w:t>
        </w:r>
      </w:hyperlink>
      <w:r w:rsidRPr="00071687">
        <w:rPr>
          <w:rFonts w:cs="Arial"/>
          <w:color w:val="000000"/>
          <w:sz w:val="20"/>
          <w:szCs w:val="21"/>
        </w:rPr>
        <w:t>)</w:t>
      </w:r>
      <w:r>
        <w:rPr>
          <w:rFonts w:cs="Arial"/>
          <w:color w:val="000000"/>
          <w:sz w:val="20"/>
          <w:szCs w:val="21"/>
        </w:rPr>
        <w:t>.</w:t>
      </w:r>
    </w:p>
    <w:p w14:paraId="0442AF42" w14:textId="77777777" w:rsidR="000248C7" w:rsidRDefault="000248C7" w:rsidP="00251100">
      <w:pPr>
        <w:ind w:left="-426"/>
        <w:rPr>
          <w:rFonts w:cs="Arial"/>
          <w:b/>
          <w:szCs w:val="22"/>
        </w:rPr>
      </w:pPr>
    </w:p>
    <w:p w14:paraId="0D4A37B8" w14:textId="77777777" w:rsidR="000248C7" w:rsidRDefault="000248C7" w:rsidP="00251100">
      <w:pPr>
        <w:ind w:left="-426"/>
        <w:rPr>
          <w:rFonts w:cs="Arial"/>
          <w:b/>
          <w:szCs w:val="22"/>
        </w:rPr>
        <w:sectPr w:rsidR="000248C7" w:rsidSect="000248C7">
          <w:headerReference w:type="first" r:id="rId12"/>
          <w:pgSz w:w="11906" w:h="16838" w:code="9"/>
          <w:pgMar w:top="1524" w:right="1558" w:bottom="851" w:left="1440" w:header="706" w:footer="563" w:gutter="0"/>
          <w:pgNumType w:start="1"/>
          <w:cols w:space="708"/>
          <w:titlePg/>
          <w:docGrid w:linePitch="360"/>
        </w:sectPr>
      </w:pPr>
    </w:p>
    <w:p w14:paraId="73483EEB" w14:textId="77777777" w:rsidR="000248C7" w:rsidRDefault="000248C7" w:rsidP="00251100">
      <w:pPr>
        <w:ind w:left="-426"/>
        <w:rPr>
          <w:rFonts w:cs="Arial"/>
          <w:b/>
          <w:szCs w:val="22"/>
        </w:rPr>
      </w:pPr>
    </w:p>
    <w:sectPr w:rsidR="000248C7" w:rsidSect="000248C7">
      <w:headerReference w:type="first" r:id="rId13"/>
      <w:type w:val="continuous"/>
      <w:pgSz w:w="11906" w:h="16838" w:code="9"/>
      <w:pgMar w:top="1524" w:right="1558" w:bottom="851" w:left="1440" w:header="706" w:footer="5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C3BF9" w14:textId="77777777" w:rsidR="00EF54E7" w:rsidRDefault="00EF54E7">
      <w:r>
        <w:separator/>
      </w:r>
    </w:p>
  </w:endnote>
  <w:endnote w:type="continuationSeparator" w:id="0">
    <w:p w14:paraId="440B829C" w14:textId="77777777" w:rsidR="00EF54E7" w:rsidRDefault="00EF54E7">
      <w:r>
        <w:continuationSeparator/>
      </w:r>
    </w:p>
  </w:endnote>
  <w:endnote w:type="continuationNotice" w:id="1">
    <w:p w14:paraId="43F69F98" w14:textId="77777777" w:rsidR="00EF54E7" w:rsidRDefault="00EF54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1FD69" w14:textId="77777777" w:rsidR="00EF54E7" w:rsidRDefault="00EF54E7">
      <w:r>
        <w:separator/>
      </w:r>
    </w:p>
  </w:footnote>
  <w:footnote w:type="continuationSeparator" w:id="0">
    <w:p w14:paraId="0074F398" w14:textId="77777777" w:rsidR="00EF54E7" w:rsidRDefault="00EF54E7">
      <w:r>
        <w:continuationSeparator/>
      </w:r>
    </w:p>
  </w:footnote>
  <w:footnote w:type="continuationNotice" w:id="1">
    <w:p w14:paraId="395E127D" w14:textId="77777777" w:rsidR="00EF54E7" w:rsidRDefault="00EF54E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AE251" w14:textId="77777777" w:rsidR="000248C7" w:rsidRDefault="000248C7" w:rsidP="005B3E72">
    <w:pPr>
      <w:pStyle w:val="Header"/>
      <w:ind w:hanging="567"/>
      <w:rPr>
        <w:rFonts w:ascii="Times" w:hAnsi="Times"/>
        <w:sz w:val="28"/>
        <w:szCs w:val="32"/>
      </w:rPr>
    </w:pPr>
    <w:r w:rsidRPr="00D0042B">
      <w:rPr>
        <w:noProof/>
        <w:color w:val="0000FF"/>
      </w:rPr>
      <w:drawing>
        <wp:anchor distT="0" distB="0" distL="114300" distR="114300" simplePos="0" relativeHeight="251661312" behindDoc="1" locked="0" layoutInCell="1" allowOverlap="1" wp14:anchorId="0802156E" wp14:editId="52FCD12F">
          <wp:simplePos x="0" y="0"/>
          <wp:positionH relativeFrom="column">
            <wp:posOffset>-361950</wp:posOffset>
          </wp:positionH>
          <wp:positionV relativeFrom="paragraph">
            <wp:posOffset>0</wp:posOffset>
          </wp:positionV>
          <wp:extent cx="1695450" cy="768985"/>
          <wp:effectExtent l="0" t="0" r="6350" b="5715"/>
          <wp:wrapSquare wrapText="bothSides"/>
          <wp:docPr id="107977072" name="Picture 107977072" descr="DU_Logo_Small_2co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U_Logo_Small_2co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768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  <w:r w:rsidRPr="00A54D36">
      <w:rPr>
        <w:rFonts w:ascii="Times" w:hAnsi="Times"/>
        <w:sz w:val="28"/>
        <w:szCs w:val="32"/>
      </w:rPr>
      <w:t>Computer Science</w:t>
    </w:r>
  </w:p>
  <w:p w14:paraId="499943C6" w14:textId="77777777" w:rsidR="000248C7" w:rsidRDefault="000248C7" w:rsidP="005B3E72">
    <w:pPr>
      <w:pStyle w:val="Header"/>
      <w:ind w:hanging="567"/>
      <w:rPr>
        <w:rFonts w:ascii="Times" w:hAnsi="Times"/>
        <w:sz w:val="28"/>
        <w:szCs w:val="32"/>
      </w:rPr>
    </w:pPr>
  </w:p>
  <w:p w14:paraId="17C9D0A2" w14:textId="77777777" w:rsidR="000248C7" w:rsidRDefault="000248C7" w:rsidP="005B3E72">
    <w:pPr>
      <w:pStyle w:val="Header"/>
      <w:ind w:hanging="567"/>
      <w:rPr>
        <w:rFonts w:ascii="Times" w:hAnsi="Times"/>
        <w:sz w:val="28"/>
        <w:szCs w:val="32"/>
      </w:rPr>
    </w:pPr>
  </w:p>
  <w:p w14:paraId="34559831" w14:textId="77777777" w:rsidR="000248C7" w:rsidRDefault="000248C7" w:rsidP="005B3E72">
    <w:pPr>
      <w:pStyle w:val="Header"/>
      <w:ind w:hanging="567"/>
      <w:rPr>
        <w:rFonts w:ascii="Times" w:hAnsi="Times"/>
        <w:sz w:val="28"/>
        <w:szCs w:val="32"/>
      </w:rPr>
    </w:pPr>
  </w:p>
  <w:p w14:paraId="52BC5243" w14:textId="77777777" w:rsidR="000248C7" w:rsidRPr="005B3E72" w:rsidRDefault="000248C7" w:rsidP="005B3E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C84C2" w14:textId="77777777" w:rsidR="000248C7" w:rsidRDefault="000248C7" w:rsidP="005B3E72">
    <w:pPr>
      <w:pStyle w:val="Header"/>
      <w:ind w:hanging="567"/>
      <w:rPr>
        <w:rFonts w:ascii="Times" w:hAnsi="Times"/>
        <w:sz w:val="28"/>
        <w:szCs w:val="32"/>
      </w:rPr>
    </w:pPr>
    <w:r w:rsidRPr="00D0042B">
      <w:rPr>
        <w:noProof/>
        <w:color w:val="0000FF"/>
      </w:rPr>
      <w:drawing>
        <wp:anchor distT="0" distB="0" distL="114300" distR="114300" simplePos="0" relativeHeight="251659264" behindDoc="1" locked="0" layoutInCell="1" allowOverlap="1" wp14:anchorId="47F1E911" wp14:editId="268707B8">
          <wp:simplePos x="0" y="0"/>
          <wp:positionH relativeFrom="column">
            <wp:posOffset>-361950</wp:posOffset>
          </wp:positionH>
          <wp:positionV relativeFrom="paragraph">
            <wp:posOffset>0</wp:posOffset>
          </wp:positionV>
          <wp:extent cx="1695450" cy="768985"/>
          <wp:effectExtent l="0" t="0" r="6350" b="5715"/>
          <wp:wrapSquare wrapText="bothSides"/>
          <wp:docPr id="4" name="Picture 4" descr="DU_Logo_Small_2co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U_Logo_Small_2co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768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  <w:r w:rsidRPr="00A54D36">
      <w:rPr>
        <w:rFonts w:ascii="Times" w:hAnsi="Times"/>
        <w:sz w:val="28"/>
        <w:szCs w:val="32"/>
      </w:rPr>
      <w:t>Computer Science</w:t>
    </w:r>
  </w:p>
  <w:p w14:paraId="638DAC8A" w14:textId="77777777" w:rsidR="000248C7" w:rsidRDefault="000248C7" w:rsidP="005B3E72">
    <w:pPr>
      <w:pStyle w:val="Header"/>
      <w:ind w:hanging="567"/>
      <w:rPr>
        <w:rFonts w:ascii="Times" w:hAnsi="Times"/>
        <w:sz w:val="28"/>
        <w:szCs w:val="32"/>
      </w:rPr>
    </w:pPr>
  </w:p>
  <w:p w14:paraId="4D210E76" w14:textId="77777777" w:rsidR="000248C7" w:rsidRDefault="000248C7" w:rsidP="005B3E72">
    <w:pPr>
      <w:pStyle w:val="Header"/>
      <w:ind w:hanging="567"/>
      <w:rPr>
        <w:rFonts w:ascii="Times" w:hAnsi="Times"/>
        <w:sz w:val="28"/>
        <w:szCs w:val="32"/>
      </w:rPr>
    </w:pPr>
  </w:p>
  <w:p w14:paraId="0834A707" w14:textId="77777777" w:rsidR="000248C7" w:rsidRDefault="000248C7" w:rsidP="005B3E72">
    <w:pPr>
      <w:pStyle w:val="Header"/>
      <w:ind w:hanging="567"/>
      <w:rPr>
        <w:rFonts w:ascii="Times" w:hAnsi="Times"/>
        <w:sz w:val="28"/>
        <w:szCs w:val="32"/>
      </w:rPr>
    </w:pPr>
  </w:p>
  <w:p w14:paraId="66F86912" w14:textId="77777777" w:rsidR="000248C7" w:rsidRPr="005B3E72" w:rsidRDefault="000248C7" w:rsidP="005B3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13330E3"/>
    <w:multiLevelType w:val="hybridMultilevel"/>
    <w:tmpl w:val="4E72BC1A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1">
    <w:nsid w:val="0194323C"/>
    <w:multiLevelType w:val="hybridMultilevel"/>
    <w:tmpl w:val="CD8E349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03700345"/>
    <w:multiLevelType w:val="hybridMultilevel"/>
    <w:tmpl w:val="410A95BC"/>
    <w:lvl w:ilvl="0" w:tplc="D8A27F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067F5459"/>
    <w:multiLevelType w:val="hybridMultilevel"/>
    <w:tmpl w:val="1A98B8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1">
    <w:nsid w:val="071A2A08"/>
    <w:multiLevelType w:val="hybridMultilevel"/>
    <w:tmpl w:val="5ABE826C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AB2B99"/>
    <w:multiLevelType w:val="hybridMultilevel"/>
    <w:tmpl w:val="802A3E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0C55431C"/>
    <w:multiLevelType w:val="hybridMultilevel"/>
    <w:tmpl w:val="99E2F1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146B11AC"/>
    <w:multiLevelType w:val="hybridMultilevel"/>
    <w:tmpl w:val="5400DB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14E12A99"/>
    <w:multiLevelType w:val="hybridMultilevel"/>
    <w:tmpl w:val="F328D04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1">
    <w:nsid w:val="160209B9"/>
    <w:multiLevelType w:val="hybridMultilevel"/>
    <w:tmpl w:val="4E4C166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17BE78D1"/>
    <w:multiLevelType w:val="hybridMultilevel"/>
    <w:tmpl w:val="884672E6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1">
    <w:nsid w:val="1C6D466C"/>
    <w:multiLevelType w:val="hybridMultilevel"/>
    <w:tmpl w:val="D05AA5B2"/>
    <w:lvl w:ilvl="0" w:tplc="67B403CC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1">
    <w:nsid w:val="207F6B3E"/>
    <w:multiLevelType w:val="hybridMultilevel"/>
    <w:tmpl w:val="ECFAC014"/>
    <w:lvl w:ilvl="0" w:tplc="F0E648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1">
    <w:nsid w:val="20F1042D"/>
    <w:multiLevelType w:val="hybridMultilevel"/>
    <w:tmpl w:val="35FA2FD4"/>
    <w:lvl w:ilvl="0" w:tplc="479A676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  <w:b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1">
    <w:nsid w:val="2554396D"/>
    <w:multiLevelType w:val="hybridMultilevel"/>
    <w:tmpl w:val="80D038B0"/>
    <w:lvl w:ilvl="0" w:tplc="D8A27F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2AC042FB"/>
    <w:multiLevelType w:val="hybridMultilevel"/>
    <w:tmpl w:val="C09A59E4"/>
    <w:lvl w:ilvl="0" w:tplc="F0E648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6" w15:restartNumberingAfterBreak="1">
    <w:nsid w:val="2C0D17A6"/>
    <w:multiLevelType w:val="hybridMultilevel"/>
    <w:tmpl w:val="03CC25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4854F8"/>
    <w:multiLevelType w:val="hybridMultilevel"/>
    <w:tmpl w:val="3E14F85A"/>
    <w:lvl w:ilvl="0" w:tplc="14881DF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2ED43ACF"/>
    <w:multiLevelType w:val="hybridMultilevel"/>
    <w:tmpl w:val="C6264F0E"/>
    <w:lvl w:ilvl="0" w:tplc="6268C7AA">
      <w:start w:val="1"/>
      <w:numFmt w:val="lowerLetter"/>
      <w:lvlText w:val="%1."/>
      <w:lvlJc w:val="left"/>
      <w:pPr>
        <w:tabs>
          <w:tab w:val="num" w:pos="1980"/>
        </w:tabs>
        <w:ind w:left="16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1">
    <w:nsid w:val="34875754"/>
    <w:multiLevelType w:val="hybridMultilevel"/>
    <w:tmpl w:val="E0E405F2"/>
    <w:lvl w:ilvl="0" w:tplc="F0E6484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18"/>
        <w:szCs w:val="18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1">
    <w:nsid w:val="39BF00F4"/>
    <w:multiLevelType w:val="hybridMultilevel"/>
    <w:tmpl w:val="F0A69920"/>
    <w:lvl w:ilvl="0" w:tplc="179077B6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  <w:rPr>
        <w:rFonts w:hint="default"/>
        <w:b/>
        <w:i w:val="0"/>
      </w:rPr>
    </w:lvl>
    <w:lvl w:ilvl="1" w:tplc="DF5094E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165AD412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  <w:color w:val="auto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1">
    <w:nsid w:val="41D417AD"/>
    <w:multiLevelType w:val="hybridMultilevel"/>
    <w:tmpl w:val="E04A098C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1">
    <w:nsid w:val="42992F63"/>
    <w:multiLevelType w:val="multilevel"/>
    <w:tmpl w:val="184EC33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1">
    <w:nsid w:val="44F7697B"/>
    <w:multiLevelType w:val="hybridMultilevel"/>
    <w:tmpl w:val="CE26231C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1">
    <w:nsid w:val="45727BD7"/>
    <w:multiLevelType w:val="hybridMultilevel"/>
    <w:tmpl w:val="8E54A4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1">
    <w:nsid w:val="48A80C0E"/>
    <w:multiLevelType w:val="hybridMultilevel"/>
    <w:tmpl w:val="296C74E0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1">
    <w:nsid w:val="4BC915C5"/>
    <w:multiLevelType w:val="hybridMultilevel"/>
    <w:tmpl w:val="A07C469C"/>
    <w:lvl w:ilvl="0" w:tplc="67B403CC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1">
    <w:nsid w:val="4D47727B"/>
    <w:multiLevelType w:val="hybridMultilevel"/>
    <w:tmpl w:val="4320B968"/>
    <w:lvl w:ilvl="0" w:tplc="67B403CC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1">
    <w:nsid w:val="4EE57579"/>
    <w:multiLevelType w:val="hybridMultilevel"/>
    <w:tmpl w:val="52E0D85C"/>
    <w:lvl w:ilvl="0" w:tplc="0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9" w15:restartNumberingAfterBreak="1">
    <w:nsid w:val="4FE12524"/>
    <w:multiLevelType w:val="hybridMultilevel"/>
    <w:tmpl w:val="A9220DE4"/>
    <w:lvl w:ilvl="0" w:tplc="08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b w:val="0"/>
        <w:i w:val="0"/>
      </w:rPr>
    </w:lvl>
    <w:lvl w:ilvl="1" w:tplc="3E70D4E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1">
    <w:nsid w:val="63865CD3"/>
    <w:multiLevelType w:val="hybridMultilevel"/>
    <w:tmpl w:val="EEF4A232"/>
    <w:lvl w:ilvl="0" w:tplc="F3D622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1">
    <w:nsid w:val="653E5712"/>
    <w:multiLevelType w:val="hybridMultilevel"/>
    <w:tmpl w:val="EFE4C2DE"/>
    <w:lvl w:ilvl="0" w:tplc="F3D622B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2"/>
      </w:rPr>
    </w:lvl>
    <w:lvl w:ilvl="1" w:tplc="67B403C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  <w:b w:val="0"/>
        <w:i w:val="0"/>
        <w:sz w:val="22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1">
    <w:nsid w:val="67A033AF"/>
    <w:multiLevelType w:val="hybridMultilevel"/>
    <w:tmpl w:val="13C250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1">
    <w:nsid w:val="680142B2"/>
    <w:multiLevelType w:val="hybridMultilevel"/>
    <w:tmpl w:val="D92ABB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1">
    <w:nsid w:val="69436DC1"/>
    <w:multiLevelType w:val="hybridMultilevel"/>
    <w:tmpl w:val="1A98B8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1">
    <w:nsid w:val="6E602215"/>
    <w:multiLevelType w:val="hybridMultilevel"/>
    <w:tmpl w:val="598EF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1">
    <w:nsid w:val="6FFF5A0E"/>
    <w:multiLevelType w:val="hybridMultilevel"/>
    <w:tmpl w:val="5E8CA8FA"/>
    <w:lvl w:ilvl="0" w:tplc="AA224F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0E648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1">
    <w:nsid w:val="7123223F"/>
    <w:multiLevelType w:val="hybridMultilevel"/>
    <w:tmpl w:val="FE8269E4"/>
    <w:lvl w:ilvl="0" w:tplc="F0E648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1">
    <w:nsid w:val="75DA03A2"/>
    <w:multiLevelType w:val="hybridMultilevel"/>
    <w:tmpl w:val="C4DA677E"/>
    <w:lvl w:ilvl="0" w:tplc="AA224F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1">
    <w:nsid w:val="7B704FB5"/>
    <w:multiLevelType w:val="hybridMultilevel"/>
    <w:tmpl w:val="34CAA446"/>
    <w:lvl w:ilvl="0" w:tplc="0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0" w15:restartNumberingAfterBreak="1">
    <w:nsid w:val="7D2B2529"/>
    <w:multiLevelType w:val="hybridMultilevel"/>
    <w:tmpl w:val="B9A0CC00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866063416">
    <w:abstractNumId w:val="30"/>
  </w:num>
  <w:num w:numId="2" w16cid:durableId="1175345253">
    <w:abstractNumId w:val="18"/>
  </w:num>
  <w:num w:numId="3" w16cid:durableId="1411656096">
    <w:abstractNumId w:val="27"/>
  </w:num>
  <w:num w:numId="4" w16cid:durableId="1241989079">
    <w:abstractNumId w:val="31"/>
  </w:num>
  <w:num w:numId="5" w16cid:durableId="1563634725">
    <w:abstractNumId w:val="22"/>
  </w:num>
  <w:num w:numId="6" w16cid:durableId="940725434">
    <w:abstractNumId w:val="26"/>
  </w:num>
  <w:num w:numId="7" w16cid:durableId="1734161059">
    <w:abstractNumId w:val="11"/>
  </w:num>
  <w:num w:numId="8" w16cid:durableId="302389983">
    <w:abstractNumId w:val="13"/>
  </w:num>
  <w:num w:numId="9" w16cid:durableId="1409041642">
    <w:abstractNumId w:val="8"/>
  </w:num>
  <w:num w:numId="10" w16cid:durableId="1646619338">
    <w:abstractNumId w:val="16"/>
  </w:num>
  <w:num w:numId="11" w16cid:durableId="988246239">
    <w:abstractNumId w:val="10"/>
  </w:num>
  <w:num w:numId="12" w16cid:durableId="1282107885">
    <w:abstractNumId w:val="29"/>
  </w:num>
  <w:num w:numId="13" w16cid:durableId="197470578">
    <w:abstractNumId w:val="20"/>
  </w:num>
  <w:num w:numId="14" w16cid:durableId="484665038">
    <w:abstractNumId w:val="25"/>
  </w:num>
  <w:num w:numId="15" w16cid:durableId="1490097299">
    <w:abstractNumId w:val="23"/>
  </w:num>
  <w:num w:numId="16" w16cid:durableId="88044166">
    <w:abstractNumId w:val="4"/>
  </w:num>
  <w:num w:numId="17" w16cid:durableId="2075422798">
    <w:abstractNumId w:val="21"/>
  </w:num>
  <w:num w:numId="18" w16cid:durableId="326789559">
    <w:abstractNumId w:val="40"/>
  </w:num>
  <w:num w:numId="19" w16cid:durableId="1635254800">
    <w:abstractNumId w:val="9"/>
  </w:num>
  <w:num w:numId="20" w16cid:durableId="1752191473">
    <w:abstractNumId w:val="1"/>
  </w:num>
  <w:num w:numId="21" w16cid:durableId="1109275165">
    <w:abstractNumId w:val="3"/>
  </w:num>
  <w:num w:numId="22" w16cid:durableId="1896627247">
    <w:abstractNumId w:val="33"/>
  </w:num>
  <w:num w:numId="23" w16cid:durableId="1100948631">
    <w:abstractNumId w:val="6"/>
  </w:num>
  <w:num w:numId="24" w16cid:durableId="31535638">
    <w:abstractNumId w:val="0"/>
  </w:num>
  <w:num w:numId="25" w16cid:durableId="238298238">
    <w:abstractNumId w:val="35"/>
  </w:num>
  <w:num w:numId="26" w16cid:durableId="441875877">
    <w:abstractNumId w:val="7"/>
  </w:num>
  <w:num w:numId="27" w16cid:durableId="2091195218">
    <w:abstractNumId w:val="24"/>
  </w:num>
  <w:num w:numId="28" w16cid:durableId="1357389728">
    <w:abstractNumId w:val="38"/>
  </w:num>
  <w:num w:numId="29" w16cid:durableId="1927030814">
    <w:abstractNumId w:val="36"/>
  </w:num>
  <w:num w:numId="30" w16cid:durableId="1987471485">
    <w:abstractNumId w:val="37"/>
  </w:num>
  <w:num w:numId="31" w16cid:durableId="2111272922">
    <w:abstractNumId w:val="19"/>
  </w:num>
  <w:num w:numId="32" w16cid:durableId="1497762636">
    <w:abstractNumId w:val="15"/>
  </w:num>
  <w:num w:numId="33" w16cid:durableId="1121415408">
    <w:abstractNumId w:val="12"/>
  </w:num>
  <w:num w:numId="34" w16cid:durableId="722870971">
    <w:abstractNumId w:val="32"/>
  </w:num>
  <w:num w:numId="35" w16cid:durableId="1253319277">
    <w:abstractNumId w:val="2"/>
  </w:num>
  <w:num w:numId="36" w16cid:durableId="260375846">
    <w:abstractNumId w:val="14"/>
  </w:num>
  <w:num w:numId="37" w16cid:durableId="118763090">
    <w:abstractNumId w:val="39"/>
  </w:num>
  <w:num w:numId="38" w16cid:durableId="1524630962">
    <w:abstractNumId w:val="28"/>
  </w:num>
  <w:num w:numId="39" w16cid:durableId="629626100">
    <w:abstractNumId w:val="34"/>
  </w:num>
  <w:num w:numId="40" w16cid:durableId="1817213476">
    <w:abstractNumId w:val="5"/>
  </w:num>
  <w:num w:numId="41" w16cid:durableId="12942094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B2"/>
    <w:rsid w:val="00002EC0"/>
    <w:rsid w:val="00004CE9"/>
    <w:rsid w:val="0001390F"/>
    <w:rsid w:val="000248C7"/>
    <w:rsid w:val="00027CE7"/>
    <w:rsid w:val="00036612"/>
    <w:rsid w:val="000435CB"/>
    <w:rsid w:val="00046EB9"/>
    <w:rsid w:val="0007097E"/>
    <w:rsid w:val="00071687"/>
    <w:rsid w:val="00071F81"/>
    <w:rsid w:val="000769E3"/>
    <w:rsid w:val="00077359"/>
    <w:rsid w:val="000778AA"/>
    <w:rsid w:val="00083C81"/>
    <w:rsid w:val="000B4858"/>
    <w:rsid w:val="000C224E"/>
    <w:rsid w:val="000C451E"/>
    <w:rsid w:val="000D4148"/>
    <w:rsid w:val="000D6DFC"/>
    <w:rsid w:val="000E1603"/>
    <w:rsid w:val="000E3584"/>
    <w:rsid w:val="000F26CC"/>
    <w:rsid w:val="000F5FE4"/>
    <w:rsid w:val="00104CC5"/>
    <w:rsid w:val="00110012"/>
    <w:rsid w:val="00113039"/>
    <w:rsid w:val="001157E7"/>
    <w:rsid w:val="001312C2"/>
    <w:rsid w:val="001564A6"/>
    <w:rsid w:val="00161742"/>
    <w:rsid w:val="001655D7"/>
    <w:rsid w:val="001708B4"/>
    <w:rsid w:val="00174918"/>
    <w:rsid w:val="00181BE0"/>
    <w:rsid w:val="00184C6D"/>
    <w:rsid w:val="001A24DC"/>
    <w:rsid w:val="001C0085"/>
    <w:rsid w:val="001C245B"/>
    <w:rsid w:val="001C7058"/>
    <w:rsid w:val="001E2F49"/>
    <w:rsid w:val="001E5B29"/>
    <w:rsid w:val="00220C99"/>
    <w:rsid w:val="0022409E"/>
    <w:rsid w:val="002325C2"/>
    <w:rsid w:val="00245767"/>
    <w:rsid w:val="002458D2"/>
    <w:rsid w:val="00251100"/>
    <w:rsid w:val="002605B4"/>
    <w:rsid w:val="00264523"/>
    <w:rsid w:val="00274E77"/>
    <w:rsid w:val="0029196B"/>
    <w:rsid w:val="00292081"/>
    <w:rsid w:val="002A2242"/>
    <w:rsid w:val="002A2C8B"/>
    <w:rsid w:val="002C0674"/>
    <w:rsid w:val="002C0A0B"/>
    <w:rsid w:val="002D2943"/>
    <w:rsid w:val="002E3049"/>
    <w:rsid w:val="002F1ACB"/>
    <w:rsid w:val="002F3078"/>
    <w:rsid w:val="002F364E"/>
    <w:rsid w:val="002F57C8"/>
    <w:rsid w:val="002F7802"/>
    <w:rsid w:val="003133E5"/>
    <w:rsid w:val="00321658"/>
    <w:rsid w:val="00330175"/>
    <w:rsid w:val="003369F6"/>
    <w:rsid w:val="00353067"/>
    <w:rsid w:val="00354AF6"/>
    <w:rsid w:val="00357A13"/>
    <w:rsid w:val="003726DF"/>
    <w:rsid w:val="00376044"/>
    <w:rsid w:val="00386DBA"/>
    <w:rsid w:val="00393C29"/>
    <w:rsid w:val="003A18E1"/>
    <w:rsid w:val="003A1FFA"/>
    <w:rsid w:val="003A388B"/>
    <w:rsid w:val="003C4FA3"/>
    <w:rsid w:val="003D76D7"/>
    <w:rsid w:val="003F220D"/>
    <w:rsid w:val="00401266"/>
    <w:rsid w:val="004057F3"/>
    <w:rsid w:val="0041272E"/>
    <w:rsid w:val="0042023B"/>
    <w:rsid w:val="00421D49"/>
    <w:rsid w:val="004303AD"/>
    <w:rsid w:val="00442F18"/>
    <w:rsid w:val="00447820"/>
    <w:rsid w:val="004616FC"/>
    <w:rsid w:val="0046772B"/>
    <w:rsid w:val="00480CE9"/>
    <w:rsid w:val="004864DC"/>
    <w:rsid w:val="00491783"/>
    <w:rsid w:val="00494530"/>
    <w:rsid w:val="004B6F6D"/>
    <w:rsid w:val="004E6614"/>
    <w:rsid w:val="004F7615"/>
    <w:rsid w:val="00500412"/>
    <w:rsid w:val="005353F3"/>
    <w:rsid w:val="00540DFD"/>
    <w:rsid w:val="0055403D"/>
    <w:rsid w:val="00563777"/>
    <w:rsid w:val="00595425"/>
    <w:rsid w:val="005A25F8"/>
    <w:rsid w:val="005A5336"/>
    <w:rsid w:val="005B3E72"/>
    <w:rsid w:val="005B495D"/>
    <w:rsid w:val="005C041F"/>
    <w:rsid w:val="005D1CB3"/>
    <w:rsid w:val="005D2CC5"/>
    <w:rsid w:val="005D3CD7"/>
    <w:rsid w:val="005E56C4"/>
    <w:rsid w:val="006009AA"/>
    <w:rsid w:val="00601398"/>
    <w:rsid w:val="006218EF"/>
    <w:rsid w:val="006239B7"/>
    <w:rsid w:val="00632704"/>
    <w:rsid w:val="00632AE3"/>
    <w:rsid w:val="00637354"/>
    <w:rsid w:val="00637BCF"/>
    <w:rsid w:val="00641F63"/>
    <w:rsid w:val="0065230A"/>
    <w:rsid w:val="006545E9"/>
    <w:rsid w:val="00670309"/>
    <w:rsid w:val="0067068B"/>
    <w:rsid w:val="0067143E"/>
    <w:rsid w:val="0068293C"/>
    <w:rsid w:val="00682C46"/>
    <w:rsid w:val="00693DF1"/>
    <w:rsid w:val="006945C2"/>
    <w:rsid w:val="00695AD0"/>
    <w:rsid w:val="006A6E9A"/>
    <w:rsid w:val="006B1B12"/>
    <w:rsid w:val="006B461D"/>
    <w:rsid w:val="006C081E"/>
    <w:rsid w:val="006C204B"/>
    <w:rsid w:val="006C5BF9"/>
    <w:rsid w:val="006C7EC1"/>
    <w:rsid w:val="006D2DD3"/>
    <w:rsid w:val="006E2E12"/>
    <w:rsid w:val="006E4E3E"/>
    <w:rsid w:val="006E6541"/>
    <w:rsid w:val="006E68F9"/>
    <w:rsid w:val="006F70E7"/>
    <w:rsid w:val="007170FD"/>
    <w:rsid w:val="007172D3"/>
    <w:rsid w:val="0072186A"/>
    <w:rsid w:val="00723E01"/>
    <w:rsid w:val="00724546"/>
    <w:rsid w:val="00731E9F"/>
    <w:rsid w:val="00740507"/>
    <w:rsid w:val="00744D4B"/>
    <w:rsid w:val="00762EBD"/>
    <w:rsid w:val="007655AF"/>
    <w:rsid w:val="00775334"/>
    <w:rsid w:val="0077637D"/>
    <w:rsid w:val="007851EC"/>
    <w:rsid w:val="007856D1"/>
    <w:rsid w:val="00787897"/>
    <w:rsid w:val="00790E37"/>
    <w:rsid w:val="00791460"/>
    <w:rsid w:val="007B0D23"/>
    <w:rsid w:val="007B5281"/>
    <w:rsid w:val="007B5E3B"/>
    <w:rsid w:val="007C151C"/>
    <w:rsid w:val="007C2EB2"/>
    <w:rsid w:val="007D37C9"/>
    <w:rsid w:val="007D4A76"/>
    <w:rsid w:val="007D5BC2"/>
    <w:rsid w:val="007F225E"/>
    <w:rsid w:val="008129F7"/>
    <w:rsid w:val="00814566"/>
    <w:rsid w:val="0082591A"/>
    <w:rsid w:val="008326CD"/>
    <w:rsid w:val="00834B2C"/>
    <w:rsid w:val="00846064"/>
    <w:rsid w:val="00852CAA"/>
    <w:rsid w:val="00854F57"/>
    <w:rsid w:val="00865948"/>
    <w:rsid w:val="00867450"/>
    <w:rsid w:val="00880B03"/>
    <w:rsid w:val="0089103D"/>
    <w:rsid w:val="00894BFC"/>
    <w:rsid w:val="008954B8"/>
    <w:rsid w:val="008B28A9"/>
    <w:rsid w:val="008C0876"/>
    <w:rsid w:val="008C5541"/>
    <w:rsid w:val="008C785C"/>
    <w:rsid w:val="008F6179"/>
    <w:rsid w:val="0090411C"/>
    <w:rsid w:val="00905027"/>
    <w:rsid w:val="00906B63"/>
    <w:rsid w:val="009108CB"/>
    <w:rsid w:val="0092556A"/>
    <w:rsid w:val="00926180"/>
    <w:rsid w:val="009507CC"/>
    <w:rsid w:val="009628C3"/>
    <w:rsid w:val="00964590"/>
    <w:rsid w:val="00995121"/>
    <w:rsid w:val="009A0ABB"/>
    <w:rsid w:val="009B1134"/>
    <w:rsid w:val="009B2A14"/>
    <w:rsid w:val="009D09B1"/>
    <w:rsid w:val="009D1DF0"/>
    <w:rsid w:val="009F273C"/>
    <w:rsid w:val="00A31AB3"/>
    <w:rsid w:val="00A34943"/>
    <w:rsid w:val="00A37361"/>
    <w:rsid w:val="00A429E9"/>
    <w:rsid w:val="00A44A79"/>
    <w:rsid w:val="00A51390"/>
    <w:rsid w:val="00A56923"/>
    <w:rsid w:val="00A57731"/>
    <w:rsid w:val="00A633DF"/>
    <w:rsid w:val="00A85D0C"/>
    <w:rsid w:val="00A96D01"/>
    <w:rsid w:val="00AB545E"/>
    <w:rsid w:val="00AB5F15"/>
    <w:rsid w:val="00AB7446"/>
    <w:rsid w:val="00AC5394"/>
    <w:rsid w:val="00AC7FA8"/>
    <w:rsid w:val="00AD7BE8"/>
    <w:rsid w:val="00AE09D4"/>
    <w:rsid w:val="00AE1CB7"/>
    <w:rsid w:val="00AE67AE"/>
    <w:rsid w:val="00AF05C6"/>
    <w:rsid w:val="00B0155C"/>
    <w:rsid w:val="00B03938"/>
    <w:rsid w:val="00B05573"/>
    <w:rsid w:val="00B14825"/>
    <w:rsid w:val="00B170E2"/>
    <w:rsid w:val="00B177D4"/>
    <w:rsid w:val="00B244A7"/>
    <w:rsid w:val="00B27BF4"/>
    <w:rsid w:val="00B31585"/>
    <w:rsid w:val="00B322BE"/>
    <w:rsid w:val="00B361F7"/>
    <w:rsid w:val="00B36BCB"/>
    <w:rsid w:val="00B43A71"/>
    <w:rsid w:val="00B46FE5"/>
    <w:rsid w:val="00B53ECC"/>
    <w:rsid w:val="00B57EC8"/>
    <w:rsid w:val="00B74274"/>
    <w:rsid w:val="00B82907"/>
    <w:rsid w:val="00B84220"/>
    <w:rsid w:val="00B94DAC"/>
    <w:rsid w:val="00B974B7"/>
    <w:rsid w:val="00BB29B1"/>
    <w:rsid w:val="00BB559C"/>
    <w:rsid w:val="00BB7397"/>
    <w:rsid w:val="00BD5A14"/>
    <w:rsid w:val="00BD60B9"/>
    <w:rsid w:val="00BE02CF"/>
    <w:rsid w:val="00BE6158"/>
    <w:rsid w:val="00BF337F"/>
    <w:rsid w:val="00C0744D"/>
    <w:rsid w:val="00C07B47"/>
    <w:rsid w:val="00C12634"/>
    <w:rsid w:val="00C13B35"/>
    <w:rsid w:val="00C27F08"/>
    <w:rsid w:val="00C3189C"/>
    <w:rsid w:val="00C31EF3"/>
    <w:rsid w:val="00C53F03"/>
    <w:rsid w:val="00C57769"/>
    <w:rsid w:val="00C61D05"/>
    <w:rsid w:val="00C65105"/>
    <w:rsid w:val="00C6552F"/>
    <w:rsid w:val="00C81BD4"/>
    <w:rsid w:val="00C86ED6"/>
    <w:rsid w:val="00C94A7B"/>
    <w:rsid w:val="00C96D19"/>
    <w:rsid w:val="00C97663"/>
    <w:rsid w:val="00CA2898"/>
    <w:rsid w:val="00CB1E07"/>
    <w:rsid w:val="00CD54E8"/>
    <w:rsid w:val="00CD5763"/>
    <w:rsid w:val="00CE233A"/>
    <w:rsid w:val="00CE551E"/>
    <w:rsid w:val="00CE6968"/>
    <w:rsid w:val="00CF1D65"/>
    <w:rsid w:val="00CF7CE1"/>
    <w:rsid w:val="00D0042B"/>
    <w:rsid w:val="00D0366C"/>
    <w:rsid w:val="00D2258A"/>
    <w:rsid w:val="00D34B96"/>
    <w:rsid w:val="00D5060A"/>
    <w:rsid w:val="00D5065A"/>
    <w:rsid w:val="00D517A8"/>
    <w:rsid w:val="00D67BE9"/>
    <w:rsid w:val="00D7103F"/>
    <w:rsid w:val="00D763D0"/>
    <w:rsid w:val="00DA01FB"/>
    <w:rsid w:val="00DA04CF"/>
    <w:rsid w:val="00DC0C62"/>
    <w:rsid w:val="00DC7872"/>
    <w:rsid w:val="00DE6078"/>
    <w:rsid w:val="00DF558C"/>
    <w:rsid w:val="00E00F0C"/>
    <w:rsid w:val="00E111EF"/>
    <w:rsid w:val="00E26E86"/>
    <w:rsid w:val="00E34004"/>
    <w:rsid w:val="00E41C35"/>
    <w:rsid w:val="00E55905"/>
    <w:rsid w:val="00E708A8"/>
    <w:rsid w:val="00E761A5"/>
    <w:rsid w:val="00E776FC"/>
    <w:rsid w:val="00E85C78"/>
    <w:rsid w:val="00E9111C"/>
    <w:rsid w:val="00EB5174"/>
    <w:rsid w:val="00ED68A8"/>
    <w:rsid w:val="00EF01EC"/>
    <w:rsid w:val="00EF54E7"/>
    <w:rsid w:val="00F07E79"/>
    <w:rsid w:val="00F67326"/>
    <w:rsid w:val="00F878D2"/>
    <w:rsid w:val="00F90B7F"/>
    <w:rsid w:val="00F9216E"/>
    <w:rsid w:val="00F936B2"/>
    <w:rsid w:val="00F97B21"/>
    <w:rsid w:val="00FA3168"/>
    <w:rsid w:val="00FA5FC5"/>
    <w:rsid w:val="00FE4E4A"/>
    <w:rsid w:val="00FE5B9E"/>
    <w:rsid w:val="00FF3F01"/>
    <w:rsid w:val="00FF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FF3D4"/>
  <w15:docId w15:val="{203F8920-1DC6-4037-B8FD-341B0399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403D"/>
    <w:rPr>
      <w:rFonts w:ascii="Arial" w:hAnsi="Arial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locked/>
    <w:rsid w:val="00723E01"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32"/>
      <w:szCs w:val="48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5D1CB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36612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036612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rsid w:val="00AE09D4"/>
    <w:rPr>
      <w:rFonts w:cs="Times New Roman"/>
      <w:color w:val="0000FF"/>
      <w:u w:val="single"/>
    </w:rPr>
  </w:style>
  <w:style w:type="character" w:styleId="CommentReference">
    <w:name w:val="annotation reference"/>
    <w:basedOn w:val="DefaultParagraphFont"/>
    <w:rsid w:val="00775334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rsid w:val="007753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locked/>
    <w:rsid w:val="00775334"/>
    <w:rPr>
      <w:rFonts w:ascii="Arial" w:hAnsi="Arial" w:cs="Times New Roman"/>
    </w:rPr>
  </w:style>
  <w:style w:type="paragraph" w:styleId="CommentSubject">
    <w:name w:val="annotation subject"/>
    <w:basedOn w:val="CommentText"/>
    <w:next w:val="CommentText"/>
    <w:link w:val="CommentSubjectChar"/>
    <w:rsid w:val="007753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locked/>
    <w:rsid w:val="00775334"/>
    <w:rPr>
      <w:rFonts w:ascii="Arial" w:hAnsi="Arial" w:cs="Times New Roman"/>
      <w:b/>
      <w:bCs/>
    </w:rPr>
  </w:style>
  <w:style w:type="paragraph" w:styleId="BalloonText">
    <w:name w:val="Balloon Text"/>
    <w:basedOn w:val="Normal"/>
    <w:link w:val="BalloonTextChar"/>
    <w:rsid w:val="007753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locked/>
    <w:rsid w:val="0077533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6510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23E01"/>
    <w:rPr>
      <w:b/>
      <w:bCs/>
      <w:kern w:val="36"/>
      <w:sz w:val="32"/>
      <w:szCs w:val="48"/>
    </w:rPr>
  </w:style>
  <w:style w:type="paragraph" w:styleId="NormalWeb">
    <w:name w:val="Normal (Web)"/>
    <w:basedOn w:val="Normal"/>
    <w:uiPriority w:val="99"/>
    <w:unhideWhenUsed/>
    <w:rsid w:val="007C2EB2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semiHidden/>
    <w:rsid w:val="005D1CB3"/>
    <w:rPr>
      <w:rFonts w:asciiTheme="majorHAnsi" w:eastAsiaTheme="majorEastAsia" w:hAnsiTheme="majorHAnsi" w:cstheme="majorBidi"/>
      <w:b/>
      <w:bCs/>
      <w:color w:val="4F81BD" w:themeColor="accent1"/>
      <w:sz w:val="22"/>
      <w:szCs w:val="24"/>
    </w:rPr>
  </w:style>
  <w:style w:type="paragraph" w:styleId="BodyText">
    <w:name w:val="Body Text"/>
    <w:basedOn w:val="Normal"/>
    <w:link w:val="BodyTextChar"/>
    <w:rsid w:val="00B46FE5"/>
    <w:pPr>
      <w:pBdr>
        <w:top w:val="thickThinSmallGap" w:sz="24" w:space="1" w:color="auto"/>
        <w:left w:val="thickThinSmallGap" w:sz="24" w:space="4" w:color="auto"/>
        <w:bottom w:val="thinThickSmallGap" w:sz="24" w:space="1" w:color="auto"/>
        <w:right w:val="thinThickSmallGap" w:sz="24" w:space="4" w:color="auto"/>
      </w:pBdr>
    </w:pPr>
    <w:rPr>
      <w:rFonts w:ascii="Times New Roman" w:hAnsi="Times New Roman"/>
      <w:b/>
      <w:i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B46FE5"/>
    <w:rPr>
      <w:b/>
      <w:i/>
      <w:sz w:val="24"/>
    </w:rPr>
  </w:style>
  <w:style w:type="character" w:styleId="PageNumber">
    <w:name w:val="page number"/>
    <w:basedOn w:val="DefaultParagraphFont"/>
    <w:rsid w:val="00B46FE5"/>
  </w:style>
  <w:style w:type="character" w:styleId="Strong">
    <w:name w:val="Strong"/>
    <w:basedOn w:val="DefaultParagraphFont"/>
    <w:qFormat/>
    <w:locked/>
    <w:rsid w:val="00B46FE5"/>
    <w:rPr>
      <w:b/>
    </w:rPr>
  </w:style>
  <w:style w:type="paragraph" w:styleId="ListParagraph">
    <w:name w:val="List Paragraph"/>
    <w:basedOn w:val="Normal"/>
    <w:uiPriority w:val="34"/>
    <w:qFormat/>
    <w:rsid w:val="00B05573"/>
    <w:pPr>
      <w:ind w:left="720"/>
      <w:contextualSpacing/>
    </w:pPr>
  </w:style>
  <w:style w:type="character" w:styleId="FollowedHyperlink">
    <w:name w:val="FollowedHyperlink"/>
    <w:basedOn w:val="DefaultParagraphFont"/>
    <w:rsid w:val="007B0D23"/>
    <w:rPr>
      <w:color w:val="800080" w:themeColor="followed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A633DF"/>
    <w:rPr>
      <w:rFonts w:ascii="Arial" w:hAnsi="Arial"/>
      <w:sz w:val="22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B5E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3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6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57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6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9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73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1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6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44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4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7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3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7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4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3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5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dur.ac.uk/learningandteaching.handbook/6/2/4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c0rdh\Application%20Data\Microsoft\Templates\paper_with_covershee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515472-57c5-47a7-a116-10345fa94b6b">
      <Terms xmlns="http://schemas.microsoft.com/office/infopath/2007/PartnerControls"/>
    </lcf76f155ced4ddcb4097134ff3c332f>
    <TaxCatchAll xmlns="3bf6d2de-cfb7-466c-825b-051a8e3c8b7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318EB814A5D34185353D3AA05BB96E" ma:contentTypeVersion="19" ma:contentTypeDescription="Create a new document." ma:contentTypeScope="" ma:versionID="174e33ea6d00828f437eef489908b09d">
  <xsd:schema xmlns:xsd="http://www.w3.org/2001/XMLSchema" xmlns:xs="http://www.w3.org/2001/XMLSchema" xmlns:p="http://schemas.microsoft.com/office/2006/metadata/properties" xmlns:ns2="a7515472-57c5-47a7-a116-10345fa94b6b" xmlns:ns3="59a83b84-3ef3-4b41-922c-b2fb0d8a6784" xmlns:ns4="3bf6d2de-cfb7-466c-825b-051a8e3c8b7d" targetNamespace="http://schemas.microsoft.com/office/2006/metadata/properties" ma:root="true" ma:fieldsID="47c7d9333706314bfae307cc26833889" ns2:_="" ns3:_="" ns4:_="">
    <xsd:import namespace="a7515472-57c5-47a7-a116-10345fa94b6b"/>
    <xsd:import namespace="59a83b84-3ef3-4b41-922c-b2fb0d8a6784"/>
    <xsd:import namespace="3bf6d2de-cfb7-466c-825b-051a8e3c8b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15472-57c5-47a7-a116-10345fa94b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651d785-cc9b-461e-a4c9-c589c330ff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83b84-3ef3-4b41-922c-b2fb0d8a678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f6d2de-cfb7-466c-825b-051a8e3c8b7d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574b031a-9a66-47eb-adb2-8cad96b98474}" ma:internalName="TaxCatchAll" ma:showField="CatchAllData" ma:web="59a83b84-3ef3-4b41-922c-b2fb0d8a67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A0302E-8E5A-4D4A-99A0-2C69773A9F38}">
  <ds:schemaRefs>
    <ds:schemaRef ds:uri="http://schemas.microsoft.com/office/2006/metadata/properties"/>
    <ds:schemaRef ds:uri="http://schemas.microsoft.com/office/infopath/2007/PartnerControls"/>
    <ds:schemaRef ds:uri="a7515472-57c5-47a7-a116-10345fa94b6b"/>
    <ds:schemaRef ds:uri="3bf6d2de-cfb7-466c-825b-051a8e3c8b7d"/>
  </ds:schemaRefs>
</ds:datastoreItem>
</file>

<file path=customXml/itemProps2.xml><?xml version="1.0" encoding="utf-8"?>
<ds:datastoreItem xmlns:ds="http://schemas.openxmlformats.org/officeDocument/2006/customXml" ds:itemID="{6942FB6B-DD72-4346-AEDE-C1F6E9A37F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515472-57c5-47a7-a116-10345fa94b6b"/>
    <ds:schemaRef ds:uri="59a83b84-3ef3-4b41-922c-b2fb0d8a6784"/>
    <ds:schemaRef ds:uri="3bf6d2de-cfb7-466c-825b-051a8e3c8b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22D27F-B137-465F-B634-68F026F3592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EE48EE-1FF3-40A8-A4FB-CB2DCCE343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Settings\dac0rdh\Application Data\Microsoft\Templates\paper_with_coversheet.dot</Template>
  <TotalTime>2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Shaped by the past, creating the future</vt:lpstr>
    </vt:vector>
  </TitlesOfParts>
  <Company>Durham University</Company>
  <LinksUpToDate>false</LinksUpToDate>
  <CharactersWithSpaces>1715</CharactersWithSpaces>
  <SharedDoc>false</SharedDoc>
  <HLinks>
    <vt:vector size="6" baseType="variant">
      <vt:variant>
        <vt:i4>6619165</vt:i4>
      </vt:variant>
      <vt:variant>
        <vt:i4>6</vt:i4>
      </vt:variant>
      <vt:variant>
        <vt:i4>0</vt:i4>
      </vt:variant>
      <vt:variant>
        <vt:i4>5</vt:i4>
      </vt:variant>
      <vt:variant>
        <vt:lpwstr>mailto:r.d.harrison@dur.ac.uk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Shaped by the past, creating the future</dc:title>
  <dc:creator>dac0rdh</dc:creator>
  <cp:lastModifiedBy>Steven Bradley - Governor</cp:lastModifiedBy>
  <cp:revision>4</cp:revision>
  <cp:lastPrinted>2025-10-30T15:24:00Z</cp:lastPrinted>
  <dcterms:created xsi:type="dcterms:W3CDTF">2025-09-26T11:52:00Z</dcterms:created>
  <dcterms:modified xsi:type="dcterms:W3CDTF">2025-10-30T15:28:00Z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0x0101008D318EB814A5D34185353D3AA05BB96E</vt:lpwstr>
  </property>
</Properties>
</file>